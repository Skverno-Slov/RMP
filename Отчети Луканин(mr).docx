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BF8DB8" w14:textId="77777777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>АРХАНГЕЛЬСКИЙ КОЛЛЕДЖ ТЕЛЕКОММУНИКАЦИЙ</w:t>
      </w:r>
    </w:p>
    <w:p w14:paraId="2FACA2FD" w14:textId="77777777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 xml:space="preserve">ИМ. Б.Л. РОЗИНГА (ФИЛИАЛ) </w:t>
      </w:r>
      <w:proofErr w:type="spellStart"/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>СПбГУТ</w:t>
      </w:r>
      <w:proofErr w:type="spellEnd"/>
    </w:p>
    <w:p w14:paraId="0CF580E8" w14:textId="77777777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 xml:space="preserve">(АКТ (ф) </w:t>
      </w:r>
      <w:proofErr w:type="spellStart"/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>СПбГУТ</w:t>
      </w:r>
      <w:proofErr w:type="spellEnd"/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>)</w:t>
      </w:r>
    </w:p>
    <w:p w14:paraId="415EF236" w14:textId="77777777" w:rsidR="008B409E" w:rsidRPr="008B409E" w:rsidRDefault="008B409E" w:rsidP="008B409E">
      <w:pPr>
        <w:spacing w:after="240"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</w:p>
    <w:p w14:paraId="727EE8B7" w14:textId="77777777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b/>
          <w:bCs/>
          <w:color w:val="000000"/>
          <w:kern w:val="0"/>
          <w:sz w:val="56"/>
          <w:szCs w:val="56"/>
          <w:lang w:eastAsia="ru-RU"/>
        </w:rPr>
        <w:t>Отчеты по лабораторным работам </w:t>
      </w:r>
    </w:p>
    <w:p w14:paraId="09B2B24A" w14:textId="424E0D34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>
        <w:rPr>
          <w:rFonts w:eastAsia="Times New Roman"/>
          <w:b/>
          <w:bCs/>
          <w:color w:val="000000"/>
          <w:kern w:val="0"/>
          <w:sz w:val="56"/>
          <w:szCs w:val="56"/>
          <w:lang w:eastAsia="ru-RU"/>
        </w:rPr>
        <w:t>РМП</w:t>
      </w:r>
    </w:p>
    <w:p w14:paraId="276E7376" w14:textId="77777777" w:rsidR="008B409E" w:rsidRPr="008B409E" w:rsidRDefault="008B409E" w:rsidP="008B409E">
      <w:pPr>
        <w:spacing w:after="240"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397"/>
        <w:gridCol w:w="1191"/>
        <w:gridCol w:w="819"/>
        <w:gridCol w:w="4588"/>
        <w:gridCol w:w="50"/>
        <w:gridCol w:w="142"/>
      </w:tblGrid>
      <w:tr w:rsidR="008B409E" w:rsidRPr="008B409E" w14:paraId="42FD033F" w14:textId="294D7BEA" w:rsidTr="008B409E">
        <w:trPr>
          <w:gridAfter w:val="1"/>
          <w:wAfter w:w="142" w:type="dxa"/>
        </w:trPr>
        <w:tc>
          <w:tcPr>
            <w:tcW w:w="121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5040A5" w14:textId="77777777" w:rsidR="008B409E" w:rsidRPr="008B409E" w:rsidRDefault="008B409E" w:rsidP="008B409E">
            <w:pPr>
              <w:spacing w:after="0" w:line="240" w:lineRule="auto"/>
              <w:jc w:val="both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lang w:eastAsia="ru-RU"/>
              </w:rPr>
              <w:t>Студент</w:t>
            </w:r>
          </w:p>
        </w:tc>
        <w:tc>
          <w:tcPr>
            <w:tcW w:w="1397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CCDE6C" w14:textId="77777777" w:rsidR="008B409E" w:rsidRPr="008B409E" w:rsidRDefault="008B409E" w:rsidP="008B409E">
            <w:pPr>
              <w:spacing w:after="0" w:line="240" w:lineRule="auto"/>
              <w:jc w:val="both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lang w:eastAsia="ru-RU"/>
              </w:rPr>
              <w:t>ИСПП-31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7D9EF6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819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483961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588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CE1B61" w14:textId="77777777" w:rsidR="008B409E" w:rsidRPr="008B409E" w:rsidRDefault="008B409E" w:rsidP="008B409E">
            <w:pPr>
              <w:spacing w:after="0" w:line="240" w:lineRule="auto"/>
              <w:jc w:val="right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>З. А. Луканин</w:t>
            </w:r>
          </w:p>
        </w:tc>
        <w:tc>
          <w:tcPr>
            <w:tcW w:w="50" w:type="dxa"/>
          </w:tcPr>
          <w:p w14:paraId="1C97913C" w14:textId="77777777" w:rsidR="008B409E" w:rsidRPr="008B409E" w:rsidRDefault="008B409E" w:rsidP="008B409E">
            <w:pPr>
              <w:spacing w:after="0" w:line="240" w:lineRule="auto"/>
              <w:jc w:val="right"/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</w:pPr>
          </w:p>
        </w:tc>
      </w:tr>
      <w:tr w:rsidR="008B409E" w:rsidRPr="008B409E" w14:paraId="65F80BA9" w14:textId="7DAB5A5F" w:rsidTr="008B409E">
        <w:trPr>
          <w:gridAfter w:val="1"/>
          <w:wAfter w:w="142" w:type="dxa"/>
        </w:trPr>
        <w:tc>
          <w:tcPr>
            <w:tcW w:w="121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726BC3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1397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9D1CE9" w14:textId="77777777" w:rsidR="008B409E" w:rsidRPr="008B409E" w:rsidRDefault="008B409E" w:rsidP="008B409E">
            <w:pPr>
              <w:spacing w:before="60"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(Группа)</w:t>
            </w:r>
          </w:p>
        </w:tc>
        <w:tc>
          <w:tcPr>
            <w:tcW w:w="1191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6B0744" w14:textId="77777777" w:rsidR="008B409E" w:rsidRPr="008B409E" w:rsidRDefault="008B409E" w:rsidP="008B409E">
            <w:pPr>
              <w:spacing w:before="60"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(Подпись)</w:t>
            </w:r>
          </w:p>
        </w:tc>
        <w:tc>
          <w:tcPr>
            <w:tcW w:w="819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026F68" w14:textId="77777777" w:rsidR="008B409E" w:rsidRPr="008B409E" w:rsidRDefault="008B409E" w:rsidP="008B409E">
            <w:pPr>
              <w:spacing w:before="60"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(Дата)</w:t>
            </w:r>
          </w:p>
        </w:tc>
        <w:tc>
          <w:tcPr>
            <w:tcW w:w="4588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78A8FF" w14:textId="77777777" w:rsidR="008B409E" w:rsidRPr="008B409E" w:rsidRDefault="008B409E" w:rsidP="008B409E">
            <w:pPr>
              <w:spacing w:before="60" w:after="0" w:line="240" w:lineRule="auto"/>
              <w:jc w:val="right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(И.О. Фамилия)</w:t>
            </w:r>
          </w:p>
        </w:tc>
        <w:tc>
          <w:tcPr>
            <w:tcW w:w="50" w:type="dxa"/>
          </w:tcPr>
          <w:p w14:paraId="31B6FBD4" w14:textId="77777777" w:rsidR="008B409E" w:rsidRPr="008B409E" w:rsidRDefault="008B409E" w:rsidP="008B409E">
            <w:pPr>
              <w:spacing w:before="60" w:after="0" w:line="240" w:lineRule="auto"/>
              <w:jc w:val="right"/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</w:pPr>
          </w:p>
        </w:tc>
      </w:tr>
      <w:tr w:rsidR="008B409E" w:rsidRPr="008B409E" w14:paraId="132E58BC" w14:textId="53E7BDAB" w:rsidTr="008B409E">
        <w:tc>
          <w:tcPr>
            <w:tcW w:w="2616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E4481B" w14:textId="77777777" w:rsidR="008B409E" w:rsidRPr="008B409E" w:rsidRDefault="008B409E" w:rsidP="008B409E">
            <w:pPr>
              <w:spacing w:after="0" w:line="240" w:lineRule="auto"/>
              <w:jc w:val="both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lang w:eastAsia="ru-RU"/>
              </w:rPr>
              <w:t>Преподаватель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AF1B5D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819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B97375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588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8F43F2" w14:textId="558D6B00" w:rsidR="008B409E" w:rsidRPr="008B409E" w:rsidRDefault="008B409E" w:rsidP="008B409E">
            <w:pPr>
              <w:spacing w:after="0" w:line="240" w:lineRule="auto"/>
              <w:jc w:val="right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>Садовский Р. В.</w:t>
            </w:r>
          </w:p>
        </w:tc>
        <w:tc>
          <w:tcPr>
            <w:tcW w:w="192" w:type="dxa"/>
            <w:gridSpan w:val="2"/>
          </w:tcPr>
          <w:p w14:paraId="7C643829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</w:pPr>
          </w:p>
        </w:tc>
      </w:tr>
      <w:tr w:rsidR="008B409E" w:rsidRPr="008B409E" w14:paraId="1ADA6A9C" w14:textId="2BCB8471" w:rsidTr="008B409E">
        <w:tc>
          <w:tcPr>
            <w:tcW w:w="121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0ED227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1397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A10DCD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1191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9B5BCB" w14:textId="77777777" w:rsidR="008B409E" w:rsidRPr="008B409E" w:rsidRDefault="008B409E" w:rsidP="008B409E">
            <w:pPr>
              <w:spacing w:before="60"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(Подпись)</w:t>
            </w:r>
          </w:p>
        </w:tc>
        <w:tc>
          <w:tcPr>
            <w:tcW w:w="819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1D715B" w14:textId="77777777" w:rsidR="008B409E" w:rsidRPr="008B409E" w:rsidRDefault="008B409E" w:rsidP="008B409E">
            <w:pPr>
              <w:spacing w:before="60"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(Дата)</w:t>
            </w:r>
          </w:p>
        </w:tc>
        <w:tc>
          <w:tcPr>
            <w:tcW w:w="4588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929E94" w14:textId="77777777" w:rsidR="008B409E" w:rsidRPr="008B409E" w:rsidRDefault="008B409E" w:rsidP="008B409E">
            <w:pPr>
              <w:spacing w:before="60" w:after="0" w:line="240" w:lineRule="auto"/>
              <w:jc w:val="right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(И.О. Фамилия)</w:t>
            </w:r>
          </w:p>
        </w:tc>
        <w:tc>
          <w:tcPr>
            <w:tcW w:w="192" w:type="dxa"/>
            <w:gridSpan w:val="2"/>
          </w:tcPr>
          <w:p w14:paraId="39A4AD28" w14:textId="77777777" w:rsidR="008B409E" w:rsidRPr="008B409E" w:rsidRDefault="008B409E" w:rsidP="008B409E">
            <w:pPr>
              <w:spacing w:before="60" w:after="0" w:line="240" w:lineRule="auto"/>
              <w:jc w:val="right"/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</w:pPr>
          </w:p>
        </w:tc>
      </w:tr>
    </w:tbl>
    <w:p w14:paraId="4838AA27" w14:textId="77777777" w:rsidR="008B409E" w:rsidRPr="008B409E" w:rsidRDefault="008B409E" w:rsidP="008B409E">
      <w:pPr>
        <w:spacing w:after="240"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</w:p>
    <w:p w14:paraId="40E47EF2" w14:textId="6ED00C1E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color w:val="000000"/>
          <w:kern w:val="0"/>
          <w:lang w:eastAsia="ru-RU"/>
        </w:rPr>
        <w:t>Архангельск 202</w:t>
      </w:r>
      <w:r>
        <w:rPr>
          <w:rFonts w:eastAsia="Times New Roman"/>
          <w:color w:val="000000"/>
          <w:kern w:val="0"/>
          <w:lang w:eastAsia="ru-RU"/>
        </w:rPr>
        <w:t>6</w:t>
      </w:r>
    </w:p>
    <w:p w14:paraId="7EC6451C" w14:textId="77777777" w:rsidR="008B409E" w:rsidRDefault="008B409E">
      <w:pPr>
        <w:rPr>
          <w:rFonts w:eastAsia="Lucida Sans Unicode"/>
          <w:b/>
          <w:sz w:val="32"/>
          <w:szCs w:val="32"/>
          <w:lang w:eastAsia="ru-RU"/>
        </w:rPr>
      </w:pPr>
      <w:r>
        <w:br w:type="page"/>
      </w:r>
    </w:p>
    <w:p w14:paraId="5E6A648E" w14:textId="3077CB7D" w:rsidR="0085623F" w:rsidRDefault="0085623F" w:rsidP="0085623F">
      <w:pPr>
        <w:pStyle w:val="10"/>
      </w:pPr>
      <w:r>
        <w:lastRenderedPageBreak/>
        <w:t>Лабораторная работа №1</w:t>
      </w:r>
      <w:r>
        <w:br/>
        <w:t>Установка инструментария и настройка среды для разработки мобильных приложений</w:t>
      </w:r>
    </w:p>
    <w:p w14:paraId="32A080D1" w14:textId="77777777" w:rsidR="0085623F" w:rsidRDefault="0085623F" w:rsidP="0085623F">
      <w:pPr>
        <w:pStyle w:val="1"/>
        <w:numPr>
          <w:ilvl w:val="0"/>
          <w:numId w:val="1"/>
        </w:numPr>
      </w:pPr>
      <w:r>
        <w:t>Цель работы</w:t>
      </w:r>
    </w:p>
    <w:p w14:paraId="527A949C" w14:textId="77777777" w:rsidR="0085623F" w:rsidRPr="001258C2" w:rsidRDefault="0085623F" w:rsidP="0085623F">
      <w:pPr>
        <w:pStyle w:val="2"/>
        <w:numPr>
          <w:ilvl w:val="1"/>
          <w:numId w:val="1"/>
        </w:numPr>
      </w:pPr>
      <w:r>
        <w:t>Изучить процесс установки среды для разработки мобильных приложений.</w:t>
      </w:r>
    </w:p>
    <w:p w14:paraId="43A417D6" w14:textId="77777777" w:rsidR="0085623F" w:rsidRPr="007D403E" w:rsidRDefault="0085623F" w:rsidP="0085623F">
      <w:pPr>
        <w:pStyle w:val="1"/>
        <w:numPr>
          <w:ilvl w:val="0"/>
          <w:numId w:val="1"/>
        </w:numPr>
        <w:jc w:val="left"/>
      </w:pPr>
      <w:r>
        <w:t>Ход работы</w:t>
      </w:r>
    </w:p>
    <w:p w14:paraId="09334D8E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 w:rsidRPr="007D403E">
        <w:rPr>
          <w:b w:val="0"/>
          <w:bCs w:val="0"/>
          <w:lang w:val="en-US"/>
        </w:rPr>
        <w:t>2.1 MAUI</w:t>
      </w:r>
    </w:p>
    <w:p w14:paraId="1032E7C7" w14:textId="77777777" w:rsidR="0085623F" w:rsidRPr="007D403E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5537AD51" wp14:editId="5400CD92">
            <wp:extent cx="3246120" cy="1827508"/>
            <wp:effectExtent l="0" t="0" r="0" b="1905"/>
            <wp:docPr id="9382865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479" cy="183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270B3" w14:textId="77777777" w:rsidR="0085623F" w:rsidRPr="007D403E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 w:rsidRPr="007D403E">
        <w:rPr>
          <w:b w:val="0"/>
          <w:bCs w:val="0"/>
          <w:lang w:val="en-US"/>
        </w:rPr>
        <w:t>2.</w:t>
      </w:r>
      <w:r>
        <w:rPr>
          <w:b w:val="0"/>
          <w:bCs w:val="0"/>
          <w:lang w:val="en-US"/>
        </w:rPr>
        <w:t xml:space="preserve">2 </w:t>
      </w:r>
      <w:r>
        <w:rPr>
          <w:b w:val="0"/>
          <w:bCs w:val="0"/>
        </w:rPr>
        <w:t xml:space="preserve">Установленный </w:t>
      </w:r>
      <w:proofErr w:type="spellStart"/>
      <w:r>
        <w:rPr>
          <w:b w:val="0"/>
          <w:bCs w:val="0"/>
          <w:lang w:val="en-US"/>
        </w:rPr>
        <w:t>jdk</w:t>
      </w:r>
      <w:proofErr w:type="spellEnd"/>
    </w:p>
    <w:p w14:paraId="6EDA275D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DDB4F61" wp14:editId="218100F3">
            <wp:extent cx="3230880" cy="1700246"/>
            <wp:effectExtent l="0" t="0" r="7620" b="0"/>
            <wp:docPr id="1690292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971" cy="171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51EA9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D0E3368" wp14:editId="54D70169">
            <wp:extent cx="3294468" cy="1691640"/>
            <wp:effectExtent l="0" t="0" r="1270" b="3810"/>
            <wp:docPr id="19432541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781" cy="169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073F" w14:textId="77777777" w:rsidR="0085623F" w:rsidRDefault="0085623F" w:rsidP="0085623F">
      <w:pPr>
        <w:rPr>
          <w:b/>
          <w:bCs/>
          <w:lang w:val="en-US"/>
        </w:rPr>
      </w:pPr>
      <w:r>
        <w:rPr>
          <w:lang w:val="en-US"/>
        </w:rPr>
        <w:br w:type="page"/>
      </w:r>
    </w:p>
    <w:p w14:paraId="5920CB29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lastRenderedPageBreak/>
        <w:drawing>
          <wp:inline distT="0" distB="0" distL="0" distR="0" wp14:anchorId="575DF0E2" wp14:editId="522F2329">
            <wp:extent cx="2659380" cy="2929074"/>
            <wp:effectExtent l="0" t="0" r="7620" b="5080"/>
            <wp:docPr id="11465176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92" cy="2940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EC47A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2.3 GIGA IDE</w:t>
      </w:r>
    </w:p>
    <w:p w14:paraId="69645B54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714CCBCB" wp14:editId="2A3314D9">
            <wp:extent cx="2959676" cy="2712720"/>
            <wp:effectExtent l="0" t="0" r="0" b="0"/>
            <wp:docPr id="7608348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373" cy="271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08BA5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04B3841B" wp14:editId="75DFA6EB">
            <wp:extent cx="4793958" cy="2652372"/>
            <wp:effectExtent l="0" t="0" r="6985" b="0"/>
            <wp:docPr id="9996793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78" cy="266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A0285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lastRenderedPageBreak/>
        <w:t>2.4 Android studio</w:t>
      </w:r>
    </w:p>
    <w:p w14:paraId="1BCF9065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20137E88" wp14:editId="32E9E627">
            <wp:extent cx="3462655" cy="2827020"/>
            <wp:effectExtent l="0" t="0" r="4445" b="0"/>
            <wp:docPr id="15060460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964" cy="283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331B6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789AF270" wp14:editId="6B53A64D">
            <wp:extent cx="3688080" cy="1742251"/>
            <wp:effectExtent l="0" t="0" r="7620" b="0"/>
            <wp:docPr id="2512382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17" cy="174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6BD61" w14:textId="77777777" w:rsidR="0085623F" w:rsidRPr="007D403E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031FBC4E" wp14:editId="7387B833">
            <wp:extent cx="3886200" cy="3658019"/>
            <wp:effectExtent l="0" t="0" r="0" b="0"/>
            <wp:docPr id="2930462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471" cy="366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BF6CD" w14:textId="77777777" w:rsidR="0085623F" w:rsidRDefault="0085623F" w:rsidP="0085623F">
      <w:pPr>
        <w:pStyle w:val="1"/>
        <w:numPr>
          <w:ilvl w:val="0"/>
          <w:numId w:val="1"/>
        </w:numPr>
      </w:pPr>
      <w:proofErr w:type="gramStart"/>
      <w:r>
        <w:lastRenderedPageBreak/>
        <w:t>Ответы  на</w:t>
      </w:r>
      <w:proofErr w:type="gramEnd"/>
      <w:r>
        <w:t xml:space="preserve"> контрольные вопросы</w:t>
      </w:r>
    </w:p>
    <w:p w14:paraId="59C7D1AA" w14:textId="77777777" w:rsidR="0085623F" w:rsidRPr="00D0160D" w:rsidRDefault="0085623F" w:rsidP="0085623F">
      <w:pPr>
        <w:pStyle w:val="2"/>
        <w:numPr>
          <w:ilvl w:val="1"/>
          <w:numId w:val="1"/>
        </w:numPr>
      </w:pPr>
      <w:r>
        <w:t>Какие среды разработки поддерживают создание мобильных приложений?</w:t>
      </w:r>
    </w:p>
    <w:p w14:paraId="61C353A0" w14:textId="79911FAD" w:rsid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 xml:space="preserve">Android studio, </w:t>
      </w:r>
      <w:proofErr w:type="spellStart"/>
      <w:r>
        <w:rPr>
          <w:lang w:val="en-US"/>
        </w:rPr>
        <w:t>Xcode</w:t>
      </w:r>
      <w:proofErr w:type="spellEnd"/>
      <w:r>
        <w:rPr>
          <w:lang w:val="en-US"/>
        </w:rPr>
        <w:t>, MAUI, React native</w:t>
      </w:r>
    </w:p>
    <w:p w14:paraId="00749312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1D6C1E68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>На каких языках программирования можно создавать мобильные приложения?</w:t>
      </w:r>
    </w:p>
    <w:p w14:paraId="1391DE84" w14:textId="1536BB1B" w:rsidR="0085623F" w:rsidRPr="00E75F5C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 xml:space="preserve">Java, </w:t>
      </w:r>
      <w:proofErr w:type="spellStart"/>
      <w:r>
        <w:rPr>
          <w:lang w:val="en-US"/>
        </w:rPr>
        <w:t>Kotlin</w:t>
      </w:r>
      <w:proofErr w:type="spellEnd"/>
      <w:r>
        <w:rPr>
          <w:lang w:val="en-US"/>
        </w:rPr>
        <w:t xml:space="preserve">, </w:t>
      </w:r>
      <w:r w:rsidRPr="0085623F">
        <w:rPr>
          <w:lang w:val="en-US"/>
        </w:rPr>
        <w:t>Objective-C</w:t>
      </w:r>
      <w:r>
        <w:rPr>
          <w:lang w:val="en-US"/>
        </w:rPr>
        <w:t xml:space="preserve">, </w:t>
      </w:r>
      <w:r w:rsidRPr="0085623F">
        <w:rPr>
          <w:lang w:val="en-US"/>
        </w:rPr>
        <w:t>Swift, C#, Python</w:t>
      </w:r>
    </w:p>
    <w:p w14:paraId="2035AD77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57D74A3B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 xml:space="preserve">Какие языки программирования доступны в </w:t>
      </w:r>
      <w:proofErr w:type="spellStart"/>
      <w:r>
        <w:rPr>
          <w:lang w:val="en-US"/>
        </w:rPr>
        <w:t>GigaIDE</w:t>
      </w:r>
      <w:proofErr w:type="spellEnd"/>
      <w:r>
        <w:t>?</w:t>
      </w:r>
    </w:p>
    <w:p w14:paraId="24F9646C" w14:textId="6D872449" w:rsid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85623F">
        <w:rPr>
          <w:lang w:val="en-US"/>
        </w:rPr>
        <w:t xml:space="preserve">Java, </w:t>
      </w:r>
      <w:proofErr w:type="spellStart"/>
      <w:r w:rsidRPr="0085623F">
        <w:rPr>
          <w:lang w:val="en-US"/>
        </w:rPr>
        <w:t>Kotlin</w:t>
      </w:r>
      <w:proofErr w:type="spellEnd"/>
      <w:r w:rsidRPr="0085623F">
        <w:rPr>
          <w:lang w:val="en-US"/>
        </w:rPr>
        <w:t xml:space="preserve">, Scala, Groovy, Python, JavaScript, </w:t>
      </w:r>
      <w:proofErr w:type="spellStart"/>
      <w:r w:rsidRPr="0085623F">
        <w:rPr>
          <w:lang w:val="en-US"/>
        </w:rPr>
        <w:t>TypeScript</w:t>
      </w:r>
      <w:proofErr w:type="spellEnd"/>
      <w:r w:rsidRPr="0085623F">
        <w:rPr>
          <w:lang w:val="en-US"/>
        </w:rPr>
        <w:t xml:space="preserve"> </w:t>
      </w:r>
      <w:r w:rsidRPr="0085623F">
        <w:t>и</w:t>
      </w:r>
      <w:r w:rsidRPr="0085623F">
        <w:rPr>
          <w:lang w:val="en-US"/>
        </w:rPr>
        <w:t xml:space="preserve"> SQL</w:t>
      </w:r>
    </w:p>
    <w:p w14:paraId="50035935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9479A17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 xml:space="preserve">Какие языки программирования доступны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2014FA24" w14:textId="149C0933" w:rsidR="0085623F" w:rsidRPr="0085623F" w:rsidRDefault="0085623F" w:rsidP="0085623F">
      <w:pPr>
        <w:pStyle w:val="2"/>
        <w:numPr>
          <w:ilvl w:val="0"/>
          <w:numId w:val="0"/>
        </w:numPr>
        <w:ind w:left="567"/>
      </w:pPr>
      <w:proofErr w:type="spellStart"/>
      <w:r>
        <w:rPr>
          <w:lang w:val="en-US"/>
        </w:rPr>
        <w:t>Kotlin</w:t>
      </w:r>
      <w:proofErr w:type="spellEnd"/>
      <w:r>
        <w:rPr>
          <w:lang w:val="en-US"/>
        </w:rPr>
        <w:t>, Java</w:t>
      </w:r>
    </w:p>
    <w:p w14:paraId="25243C96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</w:pPr>
    </w:p>
    <w:p w14:paraId="4AEF4A55" w14:textId="77777777" w:rsidR="0085623F" w:rsidRDefault="0085623F" w:rsidP="0085623F">
      <w:pPr>
        <w:pStyle w:val="2"/>
        <w:numPr>
          <w:ilvl w:val="1"/>
          <w:numId w:val="1"/>
        </w:numPr>
      </w:pPr>
      <w:r>
        <w:t xml:space="preserve">Какой язык программирования является основным для разработки приложений под ОС </w:t>
      </w:r>
      <w:proofErr w:type="spellStart"/>
      <w:r>
        <w:t>Android</w:t>
      </w:r>
      <w:proofErr w:type="spellEnd"/>
      <w:r>
        <w:t>?</w:t>
      </w:r>
    </w:p>
    <w:p w14:paraId="1211EECA" w14:textId="55AC2C4F" w:rsid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>
        <w:rPr>
          <w:lang w:val="en-US"/>
        </w:rPr>
        <w:t>Kotlin</w:t>
      </w:r>
      <w:proofErr w:type="spellEnd"/>
    </w:p>
    <w:p w14:paraId="53BE4677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590380F5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 xml:space="preserve">Что дополнительно нужно установить для работы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67C55E99" w14:textId="29F6752F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85623F">
        <w:t>Java</w:t>
      </w:r>
      <w:proofErr w:type="spellEnd"/>
      <w:r w:rsidRPr="0085623F">
        <w:t xml:space="preserve"> </w:t>
      </w:r>
      <w:proofErr w:type="spellStart"/>
      <w:r w:rsidRPr="0085623F">
        <w:t>Development</w:t>
      </w:r>
      <w:proofErr w:type="spellEnd"/>
      <w:r w:rsidRPr="0085623F">
        <w:t xml:space="preserve"> </w:t>
      </w:r>
      <w:proofErr w:type="spellStart"/>
      <w:r w:rsidRPr="0085623F">
        <w:t>Kit</w:t>
      </w:r>
      <w:proofErr w:type="spellEnd"/>
    </w:p>
    <w:p w14:paraId="15F9A122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6772E49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 xml:space="preserve">Что такое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Kit</w:t>
      </w:r>
      <w:proofErr w:type="spellEnd"/>
      <w:r>
        <w:t xml:space="preserve"> и что входит в его состав?</w:t>
      </w:r>
    </w:p>
    <w:p w14:paraId="4A1D98C6" w14:textId="4CB0D508" w:rsidR="0085623F" w:rsidRDefault="0085623F" w:rsidP="0085623F">
      <w:pPr>
        <w:pStyle w:val="2"/>
        <w:numPr>
          <w:ilvl w:val="0"/>
          <w:numId w:val="0"/>
        </w:numPr>
        <w:ind w:left="567"/>
      </w:pPr>
      <w:r>
        <w:t xml:space="preserve">Набор инструментов для программирования на </w:t>
      </w:r>
      <w:proofErr w:type="spellStart"/>
      <w:r>
        <w:t>джаве</w:t>
      </w:r>
      <w:proofErr w:type="spellEnd"/>
      <w:r>
        <w:t xml:space="preserve">. В него входят компилятор, </w:t>
      </w:r>
      <w:proofErr w:type="spellStart"/>
      <w:r>
        <w:t>виртуалка</w:t>
      </w:r>
      <w:proofErr w:type="spellEnd"/>
      <w:r>
        <w:t>, среда выполнения и стандартные библиотеки.</w:t>
      </w:r>
    </w:p>
    <w:p w14:paraId="245589CF" w14:textId="77777777" w:rsidR="00B50D40" w:rsidRDefault="00B50D40" w:rsidP="0085623F">
      <w:pPr>
        <w:pStyle w:val="2"/>
        <w:numPr>
          <w:ilvl w:val="0"/>
          <w:numId w:val="0"/>
        </w:numPr>
        <w:ind w:left="567"/>
      </w:pPr>
    </w:p>
    <w:p w14:paraId="5C30214F" w14:textId="02BEF7AD" w:rsidR="00B50D40" w:rsidRDefault="00B50D40" w:rsidP="00B50D40">
      <w:pPr>
        <w:pStyle w:val="1"/>
        <w:numPr>
          <w:ilvl w:val="0"/>
          <w:numId w:val="1"/>
        </w:numPr>
      </w:pPr>
      <w:r>
        <w:t>Вывод</w:t>
      </w:r>
    </w:p>
    <w:p w14:paraId="1E7D4FBD" w14:textId="0F67C778" w:rsidR="00B50D40" w:rsidRPr="00B50D40" w:rsidRDefault="00B50D40" w:rsidP="00B50D40">
      <w:pPr>
        <w:pStyle w:val="2"/>
        <w:numPr>
          <w:ilvl w:val="0"/>
          <w:numId w:val="0"/>
        </w:numPr>
        <w:ind w:left="567"/>
      </w:pPr>
      <w:r>
        <w:t>В ходе лабораторной работы установлены среды для разработки мобильных приложений.</w:t>
      </w:r>
    </w:p>
    <w:p w14:paraId="437D7E12" w14:textId="30B641A9" w:rsidR="00342050" w:rsidRDefault="00342050" w:rsidP="00342050">
      <w:pPr>
        <w:pStyle w:val="10"/>
      </w:pPr>
      <w:r>
        <w:lastRenderedPageBreak/>
        <w:t>Лабораторная работа №2</w:t>
      </w:r>
      <w:r w:rsidRPr="00342050">
        <w:t xml:space="preserve"> </w:t>
      </w:r>
      <w:r w:rsidRPr="0003242E">
        <w:br/>
      </w:r>
      <w:r>
        <w:t>Установка среды разработки мобильных приложений</w:t>
      </w:r>
      <w:r w:rsidRPr="00342050">
        <w:t xml:space="preserve"> </w:t>
      </w:r>
      <w:r>
        <w:t>с применением виртуальной машины</w:t>
      </w:r>
    </w:p>
    <w:p w14:paraId="405A5C92" w14:textId="0287565B" w:rsidR="00342050" w:rsidRDefault="00342050">
      <w:pPr>
        <w:pStyle w:val="1"/>
        <w:numPr>
          <w:ilvl w:val="0"/>
          <w:numId w:val="3"/>
        </w:numPr>
      </w:pPr>
      <w:r>
        <w:t>Цель работы</w:t>
      </w:r>
    </w:p>
    <w:p w14:paraId="7C581929" w14:textId="7ADB904D" w:rsidR="00342050" w:rsidRDefault="00342050" w:rsidP="00342050">
      <w:pPr>
        <w:pStyle w:val="2"/>
      </w:pPr>
      <w:r>
        <w:t>Изучить процесс установки среды для разработки мобильных</w:t>
      </w:r>
      <w:r w:rsidRPr="00342050">
        <w:t xml:space="preserve"> </w:t>
      </w:r>
      <w:r>
        <w:t>приложений с применением виртуальной машины.</w:t>
      </w:r>
    </w:p>
    <w:p w14:paraId="7C617E7A" w14:textId="559DEC72" w:rsidR="00342050" w:rsidRPr="0085623F" w:rsidRDefault="00A60FAF" w:rsidP="00342050">
      <w:pPr>
        <w:pStyle w:val="1"/>
      </w:pPr>
      <w:r>
        <w:t>Ход работы</w:t>
      </w:r>
    </w:p>
    <w:p w14:paraId="6BBD5C05" w14:textId="061465A2" w:rsidR="0085623F" w:rsidRPr="0085623F" w:rsidRDefault="0085623F" w:rsidP="0085623F">
      <w:pPr>
        <w:pStyle w:val="1"/>
        <w:numPr>
          <w:ilvl w:val="0"/>
          <w:numId w:val="0"/>
        </w:numPr>
        <w:rPr>
          <w:b w:val="0"/>
          <w:bCs w:val="0"/>
        </w:rPr>
      </w:pPr>
      <w:r w:rsidRPr="0085623F">
        <w:rPr>
          <w:b w:val="0"/>
          <w:bCs w:val="0"/>
          <w:lang w:val="en-US"/>
        </w:rPr>
        <w:t>2.1 Android studio</w:t>
      </w:r>
    </w:p>
    <w:p w14:paraId="2684B5E5" w14:textId="1FDD33D2" w:rsidR="00A60FAF" w:rsidRDefault="00AD4A3B" w:rsidP="00A60FAF">
      <w:pPr>
        <w:pStyle w:val="1"/>
        <w:numPr>
          <w:ilvl w:val="0"/>
          <w:numId w:val="0"/>
        </w:numPr>
      </w:pPr>
      <w:r>
        <w:pict w14:anchorId="4162BC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4pt;height:252.55pt">
            <v:imagedata r:id="rId15" o:title="Проект"/>
          </v:shape>
        </w:pict>
      </w:r>
    </w:p>
    <w:p w14:paraId="0419C799" w14:textId="77777777" w:rsidR="00A60FAF" w:rsidRDefault="00A60FAF" w:rsidP="00A60FAF">
      <w:pPr>
        <w:pStyle w:val="1"/>
        <w:numPr>
          <w:ilvl w:val="0"/>
          <w:numId w:val="0"/>
        </w:numPr>
      </w:pPr>
    </w:p>
    <w:p w14:paraId="40A20DFD" w14:textId="40623C58" w:rsidR="00342050" w:rsidRDefault="00342050" w:rsidP="00342050">
      <w:pPr>
        <w:pStyle w:val="1"/>
      </w:pPr>
      <w:r>
        <w:t>Контрольные вопросы</w:t>
      </w:r>
    </w:p>
    <w:p w14:paraId="23FF80A6" w14:textId="30CD4CF2" w:rsidR="00342050" w:rsidRDefault="00342050" w:rsidP="00342050">
      <w:pPr>
        <w:pStyle w:val="2"/>
      </w:pPr>
      <w:r>
        <w:t>Что такое «виртуальная машина»?</w:t>
      </w:r>
    </w:p>
    <w:p w14:paraId="4F0DB315" w14:textId="239FA475" w:rsidR="004729B8" w:rsidRPr="004729B8" w:rsidRDefault="004729B8" w:rsidP="004729B8">
      <w:pPr>
        <w:pStyle w:val="2"/>
        <w:numPr>
          <w:ilvl w:val="0"/>
          <w:numId w:val="0"/>
        </w:numPr>
        <w:ind w:left="567"/>
      </w:pPr>
      <w:r>
        <w:t>П</w:t>
      </w:r>
      <w:r w:rsidRPr="004729B8">
        <w:t xml:space="preserve">рограммная эмуляция полноценного компьютера с собственной операционной системой и приложениями, работающая внутри другого </w:t>
      </w:r>
      <w:r>
        <w:t>компьютера.</w:t>
      </w:r>
    </w:p>
    <w:p w14:paraId="436FDB15" w14:textId="77777777" w:rsidR="004729B8" w:rsidRDefault="004729B8" w:rsidP="004729B8">
      <w:pPr>
        <w:pStyle w:val="1"/>
        <w:numPr>
          <w:ilvl w:val="0"/>
          <w:numId w:val="0"/>
        </w:numPr>
      </w:pPr>
    </w:p>
    <w:p w14:paraId="1BF71CB3" w14:textId="186CDA4C" w:rsidR="00342050" w:rsidRDefault="00342050" w:rsidP="00342050">
      <w:pPr>
        <w:pStyle w:val="2"/>
      </w:pPr>
      <w:r>
        <w:t xml:space="preserve">Какие IDE позволяют создавать приложения для </w:t>
      </w:r>
      <w:proofErr w:type="spellStart"/>
      <w:r>
        <w:t>Android</w:t>
      </w:r>
      <w:proofErr w:type="spellEnd"/>
      <w:r>
        <w:t>?</w:t>
      </w:r>
    </w:p>
    <w:p w14:paraId="22FF59F2" w14:textId="5B3E7079" w:rsidR="004729B8" w:rsidRP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 xml:space="preserve">Android studio, </w:t>
      </w:r>
      <w:proofErr w:type="spellStart"/>
      <w:r>
        <w:rPr>
          <w:lang w:val="en-US"/>
        </w:rPr>
        <w:t>Xcode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devEco</w:t>
      </w:r>
      <w:proofErr w:type="spellEnd"/>
      <w:r>
        <w:rPr>
          <w:lang w:val="en-US"/>
        </w:rPr>
        <w:t xml:space="preserve"> studio, </w:t>
      </w:r>
      <w:r>
        <w:t>аврора</w:t>
      </w:r>
      <w:r w:rsidRPr="004729B8">
        <w:rPr>
          <w:lang w:val="en-US"/>
        </w:rPr>
        <w:t xml:space="preserve"> </w:t>
      </w:r>
      <w:proofErr w:type="spellStart"/>
      <w:r>
        <w:rPr>
          <w:lang w:val="en-US"/>
        </w:rPr>
        <w:t>sdk</w:t>
      </w:r>
      <w:proofErr w:type="spellEnd"/>
      <w:r>
        <w:rPr>
          <w:lang w:val="en-US"/>
        </w:rPr>
        <w:t xml:space="preserve">, MAUI, Avalonia, Uno </w:t>
      </w:r>
      <w:proofErr w:type="spellStart"/>
      <w:r>
        <w:rPr>
          <w:lang w:val="en-US"/>
        </w:rPr>
        <w:t>Plaform</w:t>
      </w:r>
      <w:proofErr w:type="spellEnd"/>
      <w:r>
        <w:rPr>
          <w:lang w:val="en-US"/>
        </w:rPr>
        <w:t xml:space="preserve">, Unity, </w:t>
      </w:r>
      <w:proofErr w:type="spellStart"/>
      <w:r>
        <w:rPr>
          <w:lang w:val="en-US"/>
        </w:rPr>
        <w:t>Kotlin</w:t>
      </w:r>
      <w:proofErr w:type="spellEnd"/>
      <w:r>
        <w:rPr>
          <w:lang w:val="en-US"/>
        </w:rPr>
        <w:t xml:space="preserve"> Multiplatform </w:t>
      </w:r>
    </w:p>
    <w:p w14:paraId="233BD7C5" w14:textId="77777777" w:rsidR="004729B8" w:rsidRPr="004729B8" w:rsidRDefault="004729B8" w:rsidP="004729B8">
      <w:pPr>
        <w:pStyle w:val="1"/>
        <w:numPr>
          <w:ilvl w:val="0"/>
          <w:numId w:val="0"/>
        </w:numPr>
        <w:rPr>
          <w:lang w:val="en-US"/>
        </w:rPr>
      </w:pPr>
    </w:p>
    <w:p w14:paraId="7214C1F0" w14:textId="056DACED" w:rsidR="00342050" w:rsidRDefault="00342050" w:rsidP="00342050">
      <w:pPr>
        <w:pStyle w:val="2"/>
      </w:pPr>
      <w:r>
        <w:t xml:space="preserve">Какие языки программирования доступны в </w:t>
      </w:r>
      <w:proofErr w:type="spellStart"/>
      <w:r>
        <w:t>Intellij</w:t>
      </w:r>
      <w:proofErr w:type="spellEnd"/>
      <w:r>
        <w:t xml:space="preserve"> IDEA?</w:t>
      </w:r>
    </w:p>
    <w:p w14:paraId="5B8FA0D7" w14:textId="6949F89A" w:rsid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Java</w:t>
      </w:r>
      <w:r w:rsidRPr="004729B8">
        <w:rPr>
          <w:lang w:val="en-US"/>
        </w:rPr>
        <w:t xml:space="preserve">, </w:t>
      </w:r>
      <w:proofErr w:type="spellStart"/>
      <w:r>
        <w:rPr>
          <w:lang w:val="en-US"/>
        </w:rPr>
        <w:t>Kotlin</w:t>
      </w:r>
      <w:proofErr w:type="spellEnd"/>
      <w:r w:rsidRPr="004729B8">
        <w:rPr>
          <w:bCs/>
          <w:lang w:val="en-US"/>
        </w:rPr>
        <w:t>, Scala, Groovy</w:t>
      </w:r>
      <w:r w:rsidRPr="004729B8">
        <w:rPr>
          <w:lang w:val="en-US"/>
        </w:rPr>
        <w:t>,</w:t>
      </w:r>
      <w:r w:rsidRPr="004729B8">
        <w:rPr>
          <w:bCs/>
          <w:lang w:val="en-US"/>
        </w:rPr>
        <w:t xml:space="preserve"> JavaScript, </w:t>
      </w:r>
      <w:proofErr w:type="spellStart"/>
      <w:r w:rsidRPr="004729B8">
        <w:rPr>
          <w:bCs/>
          <w:lang w:val="en-US"/>
        </w:rPr>
        <w:t>TypeScript</w:t>
      </w:r>
      <w:proofErr w:type="spellEnd"/>
      <w:r w:rsidRPr="004729B8">
        <w:rPr>
          <w:lang w:val="en-US"/>
        </w:rPr>
        <w:t xml:space="preserve">, </w:t>
      </w:r>
      <w:r w:rsidRPr="004729B8">
        <w:rPr>
          <w:bCs/>
          <w:lang w:val="en-US"/>
        </w:rPr>
        <w:t>HTML, CSS, XML</w:t>
      </w:r>
      <w:r w:rsidRPr="004729B8">
        <w:rPr>
          <w:lang w:val="en-US"/>
        </w:rPr>
        <w:t> </w:t>
      </w:r>
      <w:r w:rsidRPr="004729B8">
        <w:t>и</w:t>
      </w:r>
      <w:r w:rsidRPr="004729B8">
        <w:rPr>
          <w:lang w:val="en-US"/>
        </w:rPr>
        <w:t xml:space="preserve"> </w:t>
      </w:r>
      <w:r w:rsidRPr="004729B8">
        <w:rPr>
          <w:bCs/>
          <w:lang w:val="en-US"/>
        </w:rPr>
        <w:t>SQL</w:t>
      </w:r>
      <w:r w:rsidRPr="004729B8">
        <w:rPr>
          <w:lang w:val="en-US"/>
        </w:rPr>
        <w:t>.</w:t>
      </w:r>
    </w:p>
    <w:p w14:paraId="55D30A81" w14:textId="77777777" w:rsidR="004729B8" w:rsidRP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2160F5E5" w14:textId="136A7C0F" w:rsidR="00342050" w:rsidRDefault="00342050" w:rsidP="00342050">
      <w:pPr>
        <w:pStyle w:val="2"/>
      </w:pPr>
      <w:r>
        <w:t xml:space="preserve">Какие языки программирования доступны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7725F7BB" w14:textId="1C46D98C" w:rsid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Java</w:t>
      </w:r>
      <w:r w:rsidRPr="004729B8">
        <w:rPr>
          <w:lang w:val="en-US"/>
        </w:rPr>
        <w:t xml:space="preserve">, </w:t>
      </w:r>
      <w:proofErr w:type="spellStart"/>
      <w:r>
        <w:rPr>
          <w:lang w:val="en-US"/>
        </w:rPr>
        <w:t>Kotlin</w:t>
      </w:r>
      <w:proofErr w:type="spellEnd"/>
    </w:p>
    <w:p w14:paraId="65148BCD" w14:textId="77777777" w:rsidR="004729B8" w:rsidRDefault="004729B8" w:rsidP="004729B8">
      <w:pPr>
        <w:pStyle w:val="2"/>
        <w:numPr>
          <w:ilvl w:val="0"/>
          <w:numId w:val="0"/>
        </w:numPr>
        <w:ind w:left="567"/>
      </w:pPr>
    </w:p>
    <w:p w14:paraId="62FAE0EF" w14:textId="77777777" w:rsidR="004729B8" w:rsidRDefault="00342050" w:rsidP="004729B8">
      <w:pPr>
        <w:pStyle w:val="2"/>
      </w:pPr>
      <w:r>
        <w:t xml:space="preserve">На каких языках программирования можно разрабатывать </w:t>
      </w:r>
      <w:proofErr w:type="spellStart"/>
      <w:r>
        <w:t>нативные</w:t>
      </w:r>
      <w:proofErr w:type="spellEnd"/>
      <w:r>
        <w:t xml:space="preserve"> приложения для </w:t>
      </w:r>
      <w:proofErr w:type="spellStart"/>
      <w:r>
        <w:t>Android</w:t>
      </w:r>
      <w:proofErr w:type="spellEnd"/>
      <w:r>
        <w:t>?</w:t>
      </w:r>
    </w:p>
    <w:p w14:paraId="41E9E7FF" w14:textId="6F8163E5" w:rsidR="004729B8" w:rsidRPr="0085623F" w:rsidRDefault="004729B8" w:rsidP="0085623F">
      <w:pPr>
        <w:pStyle w:val="2"/>
        <w:numPr>
          <w:ilvl w:val="0"/>
          <w:numId w:val="0"/>
        </w:numPr>
        <w:ind w:left="567"/>
      </w:pPr>
      <w:r w:rsidRPr="004729B8">
        <w:rPr>
          <w:lang w:val="en-US"/>
        </w:rPr>
        <w:t xml:space="preserve">Java, </w:t>
      </w:r>
      <w:proofErr w:type="spellStart"/>
      <w:r w:rsidRPr="004729B8">
        <w:rPr>
          <w:lang w:val="en-US"/>
        </w:rPr>
        <w:t>Kotlin</w:t>
      </w:r>
      <w:proofErr w:type="spellEnd"/>
      <w:r w:rsidR="0085623F">
        <w:rPr>
          <w:lang w:val="en-US"/>
        </w:rPr>
        <w:t xml:space="preserve">, </w:t>
      </w:r>
      <w:r w:rsidR="0085623F" w:rsidRPr="0085623F">
        <w:rPr>
          <w:lang w:val="en-US"/>
        </w:rPr>
        <w:t>Objective-C</w:t>
      </w:r>
      <w:r w:rsidR="0085623F">
        <w:rPr>
          <w:lang w:val="en-US"/>
        </w:rPr>
        <w:t xml:space="preserve">, </w:t>
      </w:r>
      <w:r w:rsidR="0085623F" w:rsidRPr="0085623F">
        <w:rPr>
          <w:lang w:val="en-US"/>
        </w:rPr>
        <w:t>Swift</w:t>
      </w:r>
    </w:p>
    <w:p w14:paraId="6EB9A7A8" w14:textId="77777777" w:rsidR="004729B8" w:rsidRDefault="004729B8" w:rsidP="004729B8">
      <w:pPr>
        <w:pStyle w:val="2"/>
        <w:numPr>
          <w:ilvl w:val="0"/>
          <w:numId w:val="0"/>
        </w:numPr>
        <w:ind w:firstLine="567"/>
      </w:pPr>
    </w:p>
    <w:p w14:paraId="762422C9" w14:textId="231DBFBF" w:rsidR="004729B8" w:rsidRDefault="004729B8" w:rsidP="004729B8">
      <w:pPr>
        <w:pStyle w:val="1"/>
      </w:pPr>
      <w:r>
        <w:t>Вывод</w:t>
      </w:r>
    </w:p>
    <w:p w14:paraId="688FB058" w14:textId="54316905" w:rsidR="00CA2585" w:rsidRDefault="004729B8" w:rsidP="00D02B14">
      <w:pPr>
        <w:pStyle w:val="2"/>
        <w:jc w:val="center"/>
      </w:pPr>
      <w:r>
        <w:t>В ходе лабораторной работы установлены среды для разработки мобильных</w:t>
      </w:r>
      <w:r w:rsidRPr="00342050">
        <w:t xml:space="preserve"> </w:t>
      </w:r>
      <w:r>
        <w:t>приложений с применением виртуальной машины.</w:t>
      </w:r>
      <w:r w:rsidR="00E75F5C">
        <w:br w:type="page"/>
      </w:r>
      <w:r w:rsidR="00CA2585" w:rsidRPr="00D02B14">
        <w:rPr>
          <w:b/>
          <w:sz w:val="32"/>
        </w:rPr>
        <w:lastRenderedPageBreak/>
        <w:t>Лабораторная работа №</w:t>
      </w:r>
      <w:r w:rsidR="009A534E" w:rsidRPr="00D02B14">
        <w:rPr>
          <w:b/>
          <w:sz w:val="32"/>
        </w:rPr>
        <w:t>3</w:t>
      </w:r>
      <w:r w:rsidR="00CA2585" w:rsidRPr="00D02B14">
        <w:rPr>
          <w:b/>
          <w:sz w:val="32"/>
        </w:rPr>
        <w:t xml:space="preserve"> </w:t>
      </w:r>
      <w:r w:rsidR="00CA2585" w:rsidRPr="00D02B14">
        <w:rPr>
          <w:b/>
          <w:sz w:val="32"/>
        </w:rPr>
        <w:br/>
      </w:r>
      <w:r w:rsidR="009A534E" w:rsidRPr="00D02B14">
        <w:rPr>
          <w:b/>
          <w:bCs/>
          <w:sz w:val="32"/>
        </w:rPr>
        <w:t>Разработка линейных алгоритмов</w:t>
      </w:r>
    </w:p>
    <w:p w14:paraId="6B6D13CE" w14:textId="77777777" w:rsidR="00CA2585" w:rsidRDefault="00CA2585">
      <w:pPr>
        <w:pStyle w:val="1"/>
        <w:numPr>
          <w:ilvl w:val="0"/>
          <w:numId w:val="7"/>
        </w:numPr>
      </w:pPr>
      <w:r>
        <w:t>Цель работы</w:t>
      </w:r>
    </w:p>
    <w:p w14:paraId="6AA38B97" w14:textId="77777777" w:rsidR="009A534E" w:rsidRPr="009A534E" w:rsidRDefault="009A534E" w:rsidP="009A534E">
      <w:pPr>
        <w:pStyle w:val="2"/>
      </w:pPr>
      <w:r w:rsidRPr="009A534E">
        <w:t xml:space="preserve">Изучить процесс разработки линейных алгоритмов в приложениях на языке </w:t>
      </w:r>
      <w:proofErr w:type="spellStart"/>
      <w:r w:rsidRPr="009A534E">
        <w:t>Kotlin</w:t>
      </w:r>
      <w:proofErr w:type="spellEnd"/>
      <w:r w:rsidRPr="009A534E">
        <w:t>.</w:t>
      </w:r>
    </w:p>
    <w:p w14:paraId="584E3E61" w14:textId="4F7D8747" w:rsidR="00CA2585" w:rsidRPr="00CA2585" w:rsidRDefault="009A534E" w:rsidP="009A534E">
      <w:pPr>
        <w:pStyle w:val="2"/>
      </w:pPr>
      <w:r w:rsidRPr="009A534E">
        <w:t xml:space="preserve">Изучить процесс ввода и вывода данных в приложениях на языке </w:t>
      </w:r>
      <w:proofErr w:type="spellStart"/>
      <w:r w:rsidRPr="009A534E">
        <w:t>Kotlin</w:t>
      </w:r>
      <w:proofErr w:type="spellEnd"/>
      <w:r w:rsidRPr="009A534E">
        <w:t>.</w:t>
      </w:r>
    </w:p>
    <w:p w14:paraId="4CBBEA6D" w14:textId="77777777" w:rsidR="00CA2585" w:rsidRDefault="00CA2585" w:rsidP="00CA2585">
      <w:pPr>
        <w:pStyle w:val="1"/>
      </w:pPr>
      <w:r>
        <w:t>Контрольные вопросы</w:t>
      </w:r>
    </w:p>
    <w:p w14:paraId="35BDBC1C" w14:textId="77777777" w:rsidR="009A534E" w:rsidRDefault="009A534E" w:rsidP="009A534E">
      <w:pPr>
        <w:pStyle w:val="2"/>
      </w:pPr>
      <w:r>
        <w:t xml:space="preserve">Как объявить переменные на </w:t>
      </w:r>
      <w:proofErr w:type="spellStart"/>
      <w:r>
        <w:t>Kotlin</w:t>
      </w:r>
      <w:proofErr w:type="spellEnd"/>
      <w:r>
        <w:t>?</w:t>
      </w:r>
    </w:p>
    <w:p w14:paraId="1EDA9DB1" w14:textId="77777777" w:rsidR="009A534E" w:rsidRPr="009A534E" w:rsidRDefault="009A534E" w:rsidP="009A534E">
      <w:pPr>
        <w:pStyle w:val="2"/>
        <w:numPr>
          <w:ilvl w:val="0"/>
          <w:numId w:val="0"/>
        </w:numPr>
        <w:ind w:left="567"/>
        <w:jc w:val="left"/>
        <w:rPr>
          <w:lang w:val="en-US"/>
        </w:rPr>
      </w:pPr>
      <w:proofErr w:type="spellStart"/>
      <w:r w:rsidRPr="009A534E">
        <w:rPr>
          <w:lang w:val="en-US"/>
        </w:rPr>
        <w:t>val</w:t>
      </w:r>
      <w:proofErr w:type="spellEnd"/>
      <w:r w:rsidRPr="009A534E">
        <w:rPr>
          <w:lang w:val="en-US"/>
        </w:rPr>
        <w:t xml:space="preserve"> name: String = "</w:t>
      </w:r>
      <w:proofErr w:type="spellStart"/>
      <w:r w:rsidRPr="009A534E">
        <w:rPr>
          <w:lang w:val="en-US"/>
        </w:rPr>
        <w:t>Kotlin</w:t>
      </w:r>
      <w:proofErr w:type="spellEnd"/>
      <w:r w:rsidRPr="009A534E">
        <w:rPr>
          <w:lang w:val="en-US"/>
        </w:rPr>
        <w:t>"</w:t>
      </w:r>
    </w:p>
    <w:p w14:paraId="3BFAD273" w14:textId="373C4973" w:rsidR="009A534E" w:rsidRPr="009A534E" w:rsidRDefault="009A534E" w:rsidP="009A534E">
      <w:pPr>
        <w:pStyle w:val="2"/>
        <w:numPr>
          <w:ilvl w:val="0"/>
          <w:numId w:val="0"/>
        </w:numPr>
        <w:ind w:left="567"/>
        <w:jc w:val="left"/>
        <w:rPr>
          <w:lang w:val="en-US"/>
        </w:rPr>
      </w:pPr>
      <w:proofErr w:type="spellStart"/>
      <w:r w:rsidRPr="009A534E">
        <w:rPr>
          <w:lang w:val="en-US"/>
        </w:rPr>
        <w:t>var</w:t>
      </w:r>
      <w:proofErr w:type="spellEnd"/>
      <w:r w:rsidRPr="009A534E">
        <w:rPr>
          <w:lang w:val="en-US"/>
        </w:rPr>
        <w:t xml:space="preserve"> age = 25</w:t>
      </w:r>
    </w:p>
    <w:p w14:paraId="0FD3EC8F" w14:textId="77777777" w:rsidR="009A534E" w:rsidRPr="009A534E" w:rsidRDefault="009A534E" w:rsidP="009A534E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4AE63BFD" w14:textId="77777777" w:rsidR="009A534E" w:rsidRDefault="009A534E" w:rsidP="009A534E">
      <w:pPr>
        <w:pStyle w:val="2"/>
      </w:pPr>
      <w:r>
        <w:t xml:space="preserve">Как выполнить ввод данных на </w:t>
      </w:r>
      <w:proofErr w:type="spellStart"/>
      <w:r>
        <w:t>Kotlin</w:t>
      </w:r>
      <w:proofErr w:type="spellEnd"/>
      <w:r>
        <w:t>?</w:t>
      </w:r>
    </w:p>
    <w:p w14:paraId="7C6B82E4" w14:textId="560B130A" w:rsidR="009A534E" w:rsidRDefault="009A534E" w:rsidP="009A534E">
      <w:pPr>
        <w:pStyle w:val="2"/>
        <w:numPr>
          <w:ilvl w:val="0"/>
          <w:numId w:val="0"/>
        </w:numPr>
        <w:ind w:left="567"/>
      </w:pPr>
      <w:proofErr w:type="spellStart"/>
      <w:r w:rsidRPr="009A534E">
        <w:t>val</w:t>
      </w:r>
      <w:proofErr w:type="spellEnd"/>
      <w:r w:rsidRPr="009A534E">
        <w:t xml:space="preserve"> </w:t>
      </w:r>
      <w:proofErr w:type="spellStart"/>
      <w:r w:rsidRPr="009A534E">
        <w:t>input</w:t>
      </w:r>
      <w:proofErr w:type="spellEnd"/>
      <w:r w:rsidRPr="009A534E">
        <w:t xml:space="preserve"> = </w:t>
      </w:r>
      <w:proofErr w:type="spellStart"/>
      <w:proofErr w:type="gramStart"/>
      <w:r w:rsidRPr="009A534E">
        <w:t>readln</w:t>
      </w:r>
      <w:proofErr w:type="spellEnd"/>
      <w:r w:rsidRPr="009A534E">
        <w:t>(</w:t>
      </w:r>
      <w:proofErr w:type="gramEnd"/>
      <w:r w:rsidRPr="009A534E">
        <w:t>)</w:t>
      </w:r>
    </w:p>
    <w:p w14:paraId="05D6999C" w14:textId="77777777" w:rsidR="009A534E" w:rsidRDefault="009A534E" w:rsidP="009A534E">
      <w:pPr>
        <w:pStyle w:val="2"/>
        <w:numPr>
          <w:ilvl w:val="0"/>
          <w:numId w:val="0"/>
        </w:numPr>
        <w:ind w:left="567"/>
      </w:pPr>
    </w:p>
    <w:p w14:paraId="7D982D20" w14:textId="77777777" w:rsidR="009A534E" w:rsidRDefault="009A534E" w:rsidP="009A534E">
      <w:pPr>
        <w:pStyle w:val="2"/>
      </w:pPr>
      <w:r>
        <w:t xml:space="preserve">Как выполнить вывод данных на </w:t>
      </w:r>
      <w:proofErr w:type="spellStart"/>
      <w:r>
        <w:t>Kotlin</w:t>
      </w:r>
      <w:proofErr w:type="spellEnd"/>
      <w:r>
        <w:t>?</w:t>
      </w:r>
    </w:p>
    <w:p w14:paraId="5653A965" w14:textId="030D90CD" w:rsidR="009A534E" w:rsidRDefault="009A534E" w:rsidP="009A534E">
      <w:pPr>
        <w:pStyle w:val="2"/>
        <w:numPr>
          <w:ilvl w:val="0"/>
          <w:numId w:val="0"/>
        </w:numPr>
        <w:ind w:firstLine="567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) - вывод в одну строку.</w:t>
      </w:r>
    </w:p>
    <w:p w14:paraId="7DC9C646" w14:textId="4405F401" w:rsidR="009A534E" w:rsidRDefault="009A534E" w:rsidP="009A534E">
      <w:pPr>
        <w:pStyle w:val="2"/>
        <w:numPr>
          <w:ilvl w:val="0"/>
          <w:numId w:val="0"/>
        </w:numPr>
        <w:ind w:left="567"/>
      </w:pP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) - вывод с переходом на новую строку.</w:t>
      </w:r>
    </w:p>
    <w:p w14:paraId="64C48CF0" w14:textId="77777777" w:rsidR="009A534E" w:rsidRDefault="009A534E" w:rsidP="009A534E">
      <w:pPr>
        <w:pStyle w:val="2"/>
        <w:numPr>
          <w:ilvl w:val="0"/>
          <w:numId w:val="0"/>
        </w:numPr>
        <w:ind w:left="567"/>
      </w:pPr>
    </w:p>
    <w:p w14:paraId="52082B1F" w14:textId="77777777" w:rsidR="009A534E" w:rsidRDefault="009A534E" w:rsidP="009A534E">
      <w:pPr>
        <w:pStyle w:val="2"/>
      </w:pPr>
      <w:r>
        <w:t>Как преобразовать значение из строкового в числовое?</w:t>
      </w:r>
    </w:p>
    <w:p w14:paraId="6AFEBA5F" w14:textId="0F9444AA" w:rsidR="009A534E" w:rsidRPr="009A534E" w:rsidRDefault="009A534E" w:rsidP="009A534E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9A534E">
        <w:rPr>
          <w:lang w:val="en-US"/>
        </w:rPr>
        <w:t>val</w:t>
      </w:r>
      <w:proofErr w:type="spellEnd"/>
      <w:r w:rsidRPr="009A534E">
        <w:rPr>
          <w:lang w:val="en-US"/>
        </w:rPr>
        <w:t xml:space="preserve"> number = </w:t>
      </w:r>
      <w:proofErr w:type="gramStart"/>
      <w:r>
        <w:t>строка</w:t>
      </w:r>
      <w:r w:rsidRPr="009A534E">
        <w:rPr>
          <w:lang w:val="en-US"/>
        </w:rPr>
        <w:t>.</w:t>
      </w:r>
      <w:proofErr w:type="spellStart"/>
      <w:r w:rsidRPr="009A534E">
        <w:rPr>
          <w:lang w:val="en-US"/>
        </w:rPr>
        <w:t>toInt</w:t>
      </w:r>
      <w:proofErr w:type="spellEnd"/>
      <w:proofErr w:type="gramEnd"/>
      <w:r w:rsidRPr="009A534E">
        <w:rPr>
          <w:lang w:val="en-US"/>
        </w:rPr>
        <w:t>()/(.</w:t>
      </w:r>
      <w:proofErr w:type="spellStart"/>
      <w:r w:rsidRPr="009A534E">
        <w:rPr>
          <w:lang w:val="en-US"/>
        </w:rPr>
        <w:t>toDouble</w:t>
      </w:r>
      <w:proofErr w:type="spellEnd"/>
      <w:r w:rsidRPr="009A534E">
        <w:rPr>
          <w:lang w:val="en-US"/>
        </w:rPr>
        <w:t>()/.</w:t>
      </w:r>
      <w:proofErr w:type="spellStart"/>
      <w:r w:rsidRPr="009A534E">
        <w:rPr>
          <w:lang w:val="en-US"/>
        </w:rPr>
        <w:t>toLong</w:t>
      </w:r>
      <w:proofErr w:type="spellEnd"/>
      <w:r w:rsidRPr="009A534E">
        <w:rPr>
          <w:lang w:val="en-US"/>
        </w:rPr>
        <w:t>())</w:t>
      </w:r>
    </w:p>
    <w:p w14:paraId="5677F1F4" w14:textId="77777777" w:rsidR="009A534E" w:rsidRPr="009A534E" w:rsidRDefault="009A534E" w:rsidP="009A534E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1E6B1FE7" w14:textId="77777777" w:rsidR="009A534E" w:rsidRDefault="009A534E" w:rsidP="009A534E">
      <w:pPr>
        <w:pStyle w:val="2"/>
      </w:pPr>
      <w:r>
        <w:t xml:space="preserve">Как округлить данные на </w:t>
      </w:r>
      <w:proofErr w:type="spellStart"/>
      <w:r>
        <w:t>Kotlin</w:t>
      </w:r>
      <w:proofErr w:type="spellEnd"/>
      <w:r>
        <w:t>?</w:t>
      </w:r>
    </w:p>
    <w:p w14:paraId="391D060F" w14:textId="77777777" w:rsidR="009A534E" w:rsidRPr="009A534E" w:rsidRDefault="009A534E" w:rsidP="009A534E">
      <w:pPr>
        <w:pStyle w:val="2"/>
        <w:numPr>
          <w:ilvl w:val="0"/>
          <w:numId w:val="0"/>
        </w:numPr>
        <w:ind w:firstLine="567"/>
      </w:pPr>
      <w:r w:rsidRPr="009A534E">
        <w:t>С помощью функций из пакета </w:t>
      </w:r>
      <w:proofErr w:type="spellStart"/>
      <w:proofErr w:type="gramStart"/>
      <w:r w:rsidRPr="009A534E">
        <w:t>kotlin.math</w:t>
      </w:r>
      <w:proofErr w:type="spellEnd"/>
      <w:proofErr w:type="gramEnd"/>
      <w:r w:rsidRPr="009A534E">
        <w:t>:</w:t>
      </w:r>
    </w:p>
    <w:p w14:paraId="297E4CAF" w14:textId="6B6867F5" w:rsidR="009A534E" w:rsidRPr="009A534E" w:rsidRDefault="009A534E" w:rsidP="009A534E">
      <w:pPr>
        <w:pStyle w:val="2"/>
        <w:numPr>
          <w:ilvl w:val="0"/>
          <w:numId w:val="0"/>
        </w:numPr>
        <w:ind w:left="720"/>
      </w:pPr>
      <w:proofErr w:type="spellStart"/>
      <w:proofErr w:type="gramStart"/>
      <w:r w:rsidRPr="009A534E">
        <w:t>roundToInt</w:t>
      </w:r>
      <w:proofErr w:type="spellEnd"/>
      <w:r w:rsidRPr="009A534E">
        <w:t>(</w:t>
      </w:r>
      <w:proofErr w:type="gramEnd"/>
      <w:r w:rsidRPr="009A534E">
        <w:t>)</w:t>
      </w:r>
      <w:r>
        <w:t xml:space="preserve"> -</w:t>
      </w:r>
      <w:r w:rsidRPr="009A534E">
        <w:t xml:space="preserve"> до ближайшего целого.</w:t>
      </w:r>
    </w:p>
    <w:p w14:paraId="6D50AA3E" w14:textId="7E8BF309" w:rsidR="009A534E" w:rsidRPr="009A534E" w:rsidRDefault="009A534E" w:rsidP="009A534E">
      <w:pPr>
        <w:pStyle w:val="2"/>
        <w:numPr>
          <w:ilvl w:val="0"/>
          <w:numId w:val="0"/>
        </w:numPr>
        <w:ind w:left="720"/>
      </w:pPr>
      <w:proofErr w:type="spellStart"/>
      <w:proofErr w:type="gramStart"/>
      <w:r w:rsidRPr="009A534E">
        <w:t>ceil</w:t>
      </w:r>
      <w:proofErr w:type="spellEnd"/>
      <w:r w:rsidRPr="009A534E">
        <w:t>(</w:t>
      </w:r>
      <w:proofErr w:type="gramEnd"/>
      <w:r w:rsidRPr="009A534E">
        <w:t>)</w:t>
      </w:r>
      <w:r>
        <w:t xml:space="preserve"> -</w:t>
      </w:r>
      <w:r w:rsidRPr="009A534E">
        <w:t>в большую сторону.</w:t>
      </w:r>
    </w:p>
    <w:p w14:paraId="12D690A0" w14:textId="4031C657" w:rsidR="009A534E" w:rsidRDefault="009A534E" w:rsidP="009A534E">
      <w:pPr>
        <w:pStyle w:val="2"/>
        <w:numPr>
          <w:ilvl w:val="0"/>
          <w:numId w:val="0"/>
        </w:numPr>
        <w:ind w:left="720"/>
      </w:pPr>
      <w:proofErr w:type="spellStart"/>
      <w:proofErr w:type="gramStart"/>
      <w:r w:rsidRPr="009A534E">
        <w:t>floor</w:t>
      </w:r>
      <w:proofErr w:type="spellEnd"/>
      <w:r w:rsidRPr="009A534E">
        <w:t>(</w:t>
      </w:r>
      <w:proofErr w:type="gramEnd"/>
      <w:r w:rsidRPr="009A534E">
        <w:t>)</w:t>
      </w:r>
      <w:r>
        <w:t xml:space="preserve"> - </w:t>
      </w:r>
      <w:r w:rsidRPr="009A534E">
        <w:t>в меньшую сторону.</w:t>
      </w:r>
    </w:p>
    <w:p w14:paraId="0C5629D6" w14:textId="77777777" w:rsidR="009A534E" w:rsidRDefault="009A534E" w:rsidP="009A534E">
      <w:pPr>
        <w:pStyle w:val="2"/>
        <w:numPr>
          <w:ilvl w:val="0"/>
          <w:numId w:val="0"/>
        </w:numPr>
        <w:ind w:left="567"/>
      </w:pPr>
    </w:p>
    <w:p w14:paraId="3D64F678" w14:textId="77777777" w:rsidR="009A534E" w:rsidRDefault="009A534E" w:rsidP="009A534E">
      <w:pPr>
        <w:pStyle w:val="2"/>
      </w:pPr>
      <w:r>
        <w:t xml:space="preserve">Как сгенерировать случайное число на </w:t>
      </w:r>
      <w:proofErr w:type="spellStart"/>
      <w:r>
        <w:t>Kotlin</w:t>
      </w:r>
      <w:proofErr w:type="spellEnd"/>
      <w:r>
        <w:t>?</w:t>
      </w:r>
    </w:p>
    <w:p w14:paraId="0296171D" w14:textId="14C3FA45" w:rsidR="009A534E" w:rsidRDefault="009A534E" w:rsidP="009A534E">
      <w:pPr>
        <w:pStyle w:val="2"/>
        <w:numPr>
          <w:ilvl w:val="0"/>
          <w:numId w:val="0"/>
        </w:numPr>
        <w:ind w:left="567"/>
      </w:pPr>
      <w:proofErr w:type="spellStart"/>
      <w:r w:rsidRPr="009A534E">
        <w:t>val</w:t>
      </w:r>
      <w:proofErr w:type="spellEnd"/>
      <w:r w:rsidRPr="009A534E">
        <w:t xml:space="preserve"> </w:t>
      </w:r>
      <w:proofErr w:type="spellStart"/>
      <w:r w:rsidRPr="009A534E">
        <w:t>randomNum</w:t>
      </w:r>
      <w:proofErr w:type="spellEnd"/>
      <w:r w:rsidRPr="009A534E">
        <w:t xml:space="preserve"> = (</w:t>
      </w:r>
      <w:proofErr w:type="gramStart"/>
      <w:r w:rsidRPr="009A534E">
        <w:t>1..</w:t>
      </w:r>
      <w:proofErr w:type="gramEnd"/>
      <w:r w:rsidRPr="009A534E">
        <w:t>100).</w:t>
      </w:r>
      <w:proofErr w:type="spellStart"/>
      <w:r w:rsidRPr="009A534E">
        <w:t>random</w:t>
      </w:r>
      <w:proofErr w:type="spellEnd"/>
      <w:r w:rsidRPr="009A534E">
        <w:t>()</w:t>
      </w:r>
    </w:p>
    <w:p w14:paraId="7935801D" w14:textId="77777777" w:rsidR="009A534E" w:rsidRDefault="009A534E" w:rsidP="009A534E">
      <w:pPr>
        <w:pStyle w:val="2"/>
        <w:numPr>
          <w:ilvl w:val="0"/>
          <w:numId w:val="0"/>
        </w:numPr>
        <w:ind w:left="567"/>
      </w:pPr>
    </w:p>
    <w:p w14:paraId="1B284EAB" w14:textId="77777777" w:rsidR="009A534E" w:rsidRDefault="009A534E" w:rsidP="009A534E">
      <w:pPr>
        <w:pStyle w:val="2"/>
      </w:pPr>
      <w:r>
        <w:t xml:space="preserve">В чем отличие между ключевыми словами </w:t>
      </w:r>
      <w:proofErr w:type="spellStart"/>
      <w:r>
        <w:t>var</w:t>
      </w:r>
      <w:proofErr w:type="spellEnd"/>
      <w:r>
        <w:t xml:space="preserve"> и </w:t>
      </w:r>
      <w:proofErr w:type="spellStart"/>
      <w:r>
        <w:t>val</w:t>
      </w:r>
      <w:proofErr w:type="spellEnd"/>
      <w:r>
        <w:t xml:space="preserve"> в </w:t>
      </w:r>
      <w:proofErr w:type="spellStart"/>
      <w:r>
        <w:t>Kotlin</w:t>
      </w:r>
      <w:proofErr w:type="spellEnd"/>
      <w:r>
        <w:t>?</w:t>
      </w:r>
    </w:p>
    <w:p w14:paraId="2BABF791" w14:textId="3295B19F" w:rsidR="009A534E" w:rsidRPr="009A534E" w:rsidRDefault="009A534E" w:rsidP="009A534E">
      <w:pPr>
        <w:pStyle w:val="2"/>
        <w:numPr>
          <w:ilvl w:val="0"/>
          <w:numId w:val="0"/>
        </w:numPr>
        <w:ind w:left="567"/>
      </w:pPr>
      <w:proofErr w:type="spellStart"/>
      <w:r>
        <w:rPr>
          <w:lang w:val="en-US"/>
        </w:rPr>
        <w:t>var</w:t>
      </w:r>
      <w:proofErr w:type="spellEnd"/>
      <w:r w:rsidRPr="009A534E">
        <w:t xml:space="preserve"> – </w:t>
      </w:r>
      <w:r>
        <w:t xml:space="preserve">не изменяемая переменная, </w:t>
      </w:r>
      <w:proofErr w:type="spellStart"/>
      <w:r>
        <w:rPr>
          <w:lang w:val="en-US"/>
        </w:rPr>
        <w:t>val</w:t>
      </w:r>
      <w:proofErr w:type="spellEnd"/>
      <w:r w:rsidRPr="009A534E">
        <w:t xml:space="preserve"> - </w:t>
      </w:r>
      <w:r>
        <w:t>изменяемая</w:t>
      </w:r>
    </w:p>
    <w:p w14:paraId="33312CDA" w14:textId="77777777" w:rsidR="00CA2585" w:rsidRDefault="00CA2585" w:rsidP="00CA2585">
      <w:pPr>
        <w:pStyle w:val="2"/>
        <w:numPr>
          <w:ilvl w:val="0"/>
          <w:numId w:val="0"/>
        </w:numPr>
        <w:ind w:firstLine="567"/>
      </w:pPr>
    </w:p>
    <w:p w14:paraId="009282D6" w14:textId="77777777" w:rsidR="00CA2585" w:rsidRDefault="00CA2585" w:rsidP="00CA2585">
      <w:pPr>
        <w:pStyle w:val="1"/>
      </w:pPr>
      <w:r>
        <w:t>Вывод</w:t>
      </w:r>
    </w:p>
    <w:p w14:paraId="0FB204D7" w14:textId="290AF905" w:rsidR="00CA2585" w:rsidRDefault="00CA2585" w:rsidP="00CA2585">
      <w:pPr>
        <w:pStyle w:val="2"/>
      </w:pPr>
      <w:r>
        <w:t xml:space="preserve">В ходе лабораторной работы </w:t>
      </w:r>
      <w:r w:rsidR="00A307D8">
        <w:t>разработаны</w:t>
      </w:r>
      <w:r w:rsidR="00B824FE">
        <w:t xml:space="preserve"> линейные алгоритмы </w:t>
      </w:r>
      <w:proofErr w:type="spellStart"/>
      <w:r w:rsidR="00B824FE">
        <w:rPr>
          <w:lang w:val="en-US"/>
        </w:rPr>
        <w:t>Kotlin</w:t>
      </w:r>
      <w:proofErr w:type="spellEnd"/>
      <w:r w:rsidR="00B824FE">
        <w:t>м с вводом и выводом данных.</w:t>
      </w:r>
    </w:p>
    <w:p w14:paraId="17B7217E" w14:textId="678C8C41" w:rsidR="00E75F5C" w:rsidRDefault="00CA2585">
      <w:r>
        <w:br w:type="page"/>
      </w:r>
    </w:p>
    <w:p w14:paraId="05D7B0AD" w14:textId="5074C2DB" w:rsidR="00634D09" w:rsidRDefault="00634D09" w:rsidP="00634D09">
      <w:pPr>
        <w:pStyle w:val="10"/>
      </w:pPr>
      <w:r>
        <w:lastRenderedPageBreak/>
        <w:t>Лабораторная работа №</w:t>
      </w:r>
      <w:r w:rsidR="006155AD">
        <w:t>4</w:t>
      </w:r>
      <w:r w:rsidRPr="00342050">
        <w:t xml:space="preserve"> </w:t>
      </w:r>
      <w:r w:rsidRPr="0003242E">
        <w:br/>
      </w:r>
      <w:r w:rsidR="006155AD" w:rsidRPr="006155AD">
        <w:rPr>
          <w:bCs/>
        </w:rPr>
        <w:t>Разработка разветвляющихся алгоритмов</w:t>
      </w:r>
    </w:p>
    <w:p w14:paraId="3EA19977" w14:textId="77777777" w:rsidR="00634D09" w:rsidRDefault="00634D09">
      <w:pPr>
        <w:pStyle w:val="1"/>
        <w:numPr>
          <w:ilvl w:val="0"/>
          <w:numId w:val="8"/>
        </w:numPr>
      </w:pPr>
      <w:r>
        <w:t>Цель работы</w:t>
      </w:r>
    </w:p>
    <w:p w14:paraId="35B3AB4D" w14:textId="77777777" w:rsidR="006155AD" w:rsidRDefault="006155AD">
      <w:pPr>
        <w:pStyle w:val="2"/>
        <w:numPr>
          <w:ilvl w:val="1"/>
          <w:numId w:val="8"/>
        </w:numPr>
      </w:pPr>
      <w:r>
        <w:t xml:space="preserve">Изучить процесс разработки разветвляющихся алгоритмов в приложениях на </w:t>
      </w:r>
      <w:proofErr w:type="spellStart"/>
      <w:r>
        <w:t>Kotlin</w:t>
      </w:r>
      <w:proofErr w:type="spellEnd"/>
      <w:r>
        <w:t>.</w:t>
      </w:r>
    </w:p>
    <w:p w14:paraId="32DD1DF6" w14:textId="77777777" w:rsidR="00634D09" w:rsidRDefault="00634D09" w:rsidP="00634D09">
      <w:pPr>
        <w:pStyle w:val="1"/>
      </w:pPr>
      <w:r>
        <w:t>Контрольные вопросы</w:t>
      </w:r>
    </w:p>
    <w:p w14:paraId="740B039D" w14:textId="77777777" w:rsidR="006155AD" w:rsidRDefault="006155AD" w:rsidP="006155AD">
      <w:pPr>
        <w:pStyle w:val="2"/>
      </w:pPr>
      <w:r>
        <w:t xml:space="preserve">Каков синтаксис условного оператора на </w:t>
      </w:r>
      <w:proofErr w:type="spellStart"/>
      <w:r>
        <w:t>Kotlin</w:t>
      </w:r>
      <w:proofErr w:type="spellEnd"/>
      <w:r>
        <w:t xml:space="preserve">? </w:t>
      </w:r>
    </w:p>
    <w:p w14:paraId="7379FAE4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proofErr w:type="spellStart"/>
      <w:r>
        <w:t>if</w:t>
      </w:r>
      <w:proofErr w:type="spellEnd"/>
      <w:r>
        <w:t xml:space="preserve"> (условие) {</w:t>
      </w:r>
    </w:p>
    <w:p w14:paraId="299AE14F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// код</w:t>
      </w:r>
    </w:p>
    <w:p w14:paraId="35C25D81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другое_условие</w:t>
      </w:r>
      <w:proofErr w:type="spellEnd"/>
      <w:r>
        <w:t>) {</w:t>
      </w:r>
    </w:p>
    <w:p w14:paraId="7C89F47A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// код</w:t>
      </w:r>
    </w:p>
    <w:p w14:paraId="5374EB9F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478023FA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// код</w:t>
      </w:r>
    </w:p>
    <w:p w14:paraId="189EC453" w14:textId="19F11945" w:rsidR="006155AD" w:rsidRDefault="006155AD" w:rsidP="006155AD">
      <w:pPr>
        <w:pStyle w:val="2"/>
        <w:numPr>
          <w:ilvl w:val="0"/>
          <w:numId w:val="0"/>
        </w:numPr>
        <w:ind w:left="993" w:firstLine="141"/>
      </w:pPr>
      <w:r>
        <w:t>}</w:t>
      </w:r>
    </w:p>
    <w:p w14:paraId="7A43FA13" w14:textId="77777777" w:rsidR="006155AD" w:rsidRDefault="006155AD" w:rsidP="006155AD">
      <w:pPr>
        <w:pStyle w:val="2"/>
        <w:numPr>
          <w:ilvl w:val="0"/>
          <w:numId w:val="0"/>
        </w:numPr>
        <w:ind w:left="567"/>
      </w:pPr>
    </w:p>
    <w:p w14:paraId="65969E63" w14:textId="77777777" w:rsidR="006155AD" w:rsidRDefault="006155AD" w:rsidP="006155AD">
      <w:pPr>
        <w:pStyle w:val="2"/>
      </w:pPr>
      <w:r>
        <w:t xml:space="preserve">Каков синтаксис оператора множественного выбора на </w:t>
      </w:r>
      <w:proofErr w:type="spellStart"/>
      <w:r>
        <w:t>Kotlin</w:t>
      </w:r>
      <w:proofErr w:type="spellEnd"/>
      <w:r>
        <w:t xml:space="preserve">? </w:t>
      </w:r>
    </w:p>
    <w:p w14:paraId="655B53C3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proofErr w:type="spellStart"/>
      <w:r>
        <w:t>when</w:t>
      </w:r>
      <w:proofErr w:type="spellEnd"/>
      <w:r>
        <w:t xml:space="preserve"> (переменная) {</w:t>
      </w:r>
    </w:p>
    <w:p w14:paraId="7BA942E4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значение1 -&gt; // действие 1</w:t>
      </w:r>
    </w:p>
    <w:p w14:paraId="277829FA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значение2, значение3 -&gt; // действие для нескольких значений</w:t>
      </w:r>
    </w:p>
    <w:p w14:paraId="47EF2D1E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</w:t>
      </w:r>
      <w:proofErr w:type="spellStart"/>
      <w:r>
        <w:t>in</w:t>
      </w:r>
      <w:proofErr w:type="spellEnd"/>
      <w:r>
        <w:t xml:space="preserve"> </w:t>
      </w:r>
      <w:proofErr w:type="gramStart"/>
      <w:r>
        <w:t>10..</w:t>
      </w:r>
      <w:proofErr w:type="gramEnd"/>
      <w:r>
        <w:t>20 -&gt; // действие для диапазона</w:t>
      </w:r>
    </w:p>
    <w:p w14:paraId="3DA2B4CF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-&gt; // проверка типа</w:t>
      </w:r>
    </w:p>
    <w:p w14:paraId="25FF4C08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</w:t>
      </w:r>
      <w:proofErr w:type="spellStart"/>
      <w:r>
        <w:t>else</w:t>
      </w:r>
      <w:proofErr w:type="spellEnd"/>
      <w:r>
        <w:t xml:space="preserve"> -&gt; // действие по умолчанию (аналог </w:t>
      </w:r>
      <w:proofErr w:type="spellStart"/>
      <w:r>
        <w:t>default</w:t>
      </w:r>
      <w:proofErr w:type="spellEnd"/>
      <w:r>
        <w:t>)</w:t>
      </w:r>
    </w:p>
    <w:p w14:paraId="7C6D79D6" w14:textId="4E1498C9" w:rsidR="006155AD" w:rsidRDefault="006155AD" w:rsidP="006155AD">
      <w:pPr>
        <w:pStyle w:val="2"/>
        <w:numPr>
          <w:ilvl w:val="0"/>
          <w:numId w:val="0"/>
        </w:numPr>
        <w:ind w:left="993" w:firstLine="141"/>
      </w:pPr>
      <w:r>
        <w:t>}</w:t>
      </w:r>
    </w:p>
    <w:p w14:paraId="72C48D3F" w14:textId="77777777" w:rsidR="006155AD" w:rsidRDefault="006155AD" w:rsidP="006155AD">
      <w:pPr>
        <w:pStyle w:val="2"/>
        <w:numPr>
          <w:ilvl w:val="0"/>
          <w:numId w:val="0"/>
        </w:numPr>
        <w:ind w:left="567"/>
      </w:pPr>
    </w:p>
    <w:p w14:paraId="5E471BA6" w14:textId="77777777" w:rsidR="006155AD" w:rsidRDefault="006155AD" w:rsidP="006155AD">
      <w:pPr>
        <w:pStyle w:val="2"/>
      </w:pPr>
      <w:r>
        <w:t xml:space="preserve">Каков синтаксис тернарного оператора на </w:t>
      </w:r>
      <w:proofErr w:type="spellStart"/>
      <w:r>
        <w:t>Kotlin</w:t>
      </w:r>
      <w:proofErr w:type="spellEnd"/>
      <w:r>
        <w:t>?</w:t>
      </w:r>
    </w:p>
    <w:p w14:paraId="34CE8BFE" w14:textId="7728D2B1" w:rsidR="00634D09" w:rsidRPr="006155AD" w:rsidRDefault="006155AD" w:rsidP="00634D09">
      <w:pPr>
        <w:pStyle w:val="2"/>
        <w:numPr>
          <w:ilvl w:val="0"/>
          <w:numId w:val="0"/>
        </w:numPr>
        <w:ind w:firstLine="567"/>
        <w:rPr>
          <w:lang w:val="en-US"/>
        </w:rPr>
      </w:pPr>
      <w:proofErr w:type="spellStart"/>
      <w:r w:rsidRPr="006155AD">
        <w:rPr>
          <w:lang w:val="en-US"/>
        </w:rPr>
        <w:t>val</w:t>
      </w:r>
      <w:proofErr w:type="spellEnd"/>
      <w:r w:rsidRPr="006155AD">
        <w:rPr>
          <w:lang w:val="en-US"/>
        </w:rPr>
        <w:t xml:space="preserve"> result = if (a &gt; b) </w:t>
      </w:r>
      <w:proofErr w:type="gramStart"/>
      <w:r w:rsidRPr="006155AD">
        <w:rPr>
          <w:lang w:val="en-US"/>
        </w:rPr>
        <w:t>a</w:t>
      </w:r>
      <w:proofErr w:type="gramEnd"/>
      <w:r w:rsidRPr="006155AD">
        <w:rPr>
          <w:lang w:val="en-US"/>
        </w:rPr>
        <w:t xml:space="preserve"> else b</w:t>
      </w:r>
    </w:p>
    <w:p w14:paraId="037CA848" w14:textId="77777777" w:rsidR="006155AD" w:rsidRPr="006155AD" w:rsidRDefault="006155AD" w:rsidP="00634D09">
      <w:pPr>
        <w:pStyle w:val="2"/>
        <w:numPr>
          <w:ilvl w:val="0"/>
          <w:numId w:val="0"/>
        </w:numPr>
        <w:ind w:firstLine="567"/>
        <w:rPr>
          <w:lang w:val="en-US"/>
        </w:rPr>
      </w:pPr>
    </w:p>
    <w:p w14:paraId="72DD61EB" w14:textId="77777777" w:rsidR="00634D09" w:rsidRDefault="00634D09" w:rsidP="00634D09">
      <w:pPr>
        <w:pStyle w:val="1"/>
      </w:pPr>
      <w:r>
        <w:t>Вывод</w:t>
      </w:r>
    </w:p>
    <w:p w14:paraId="50D9486E" w14:textId="77777777" w:rsidR="00AD4A3B" w:rsidRDefault="00634D09" w:rsidP="00AD4A3B">
      <w:pPr>
        <w:pStyle w:val="2"/>
        <w:jc w:val="left"/>
      </w:pPr>
      <w:r>
        <w:t xml:space="preserve">В ходе лабораторной работы </w:t>
      </w:r>
      <w:r w:rsidR="00A307D8">
        <w:t>разработаны</w:t>
      </w:r>
      <w:r>
        <w:t xml:space="preserve"> </w:t>
      </w:r>
      <w:r w:rsidR="00A307D8">
        <w:t>разветвляющиеся</w:t>
      </w:r>
      <w:r>
        <w:t xml:space="preserve"> алгоритмы </w:t>
      </w:r>
      <w:proofErr w:type="spellStart"/>
      <w:r>
        <w:rPr>
          <w:lang w:val="en-US"/>
        </w:rPr>
        <w:t>Kotlin</w:t>
      </w:r>
      <w:proofErr w:type="spellEnd"/>
      <w:r w:rsidR="00AD4A3B">
        <w:t>.</w:t>
      </w:r>
    </w:p>
    <w:p w14:paraId="04022564" w14:textId="73E5C591" w:rsidR="00750C44" w:rsidRDefault="00634D09" w:rsidP="00AD4A3B">
      <w:pPr>
        <w:pStyle w:val="2"/>
        <w:numPr>
          <w:ilvl w:val="0"/>
          <w:numId w:val="0"/>
        </w:numPr>
        <w:ind w:left="567"/>
        <w:jc w:val="center"/>
      </w:pPr>
      <w:r>
        <w:br w:type="page"/>
      </w:r>
      <w:r w:rsidR="00750C44" w:rsidRPr="00750C44">
        <w:rPr>
          <w:b/>
          <w:bCs/>
          <w:sz w:val="32"/>
          <w:szCs w:val="32"/>
        </w:rPr>
        <w:lastRenderedPageBreak/>
        <w:t>Лабораторная работа №</w:t>
      </w:r>
      <w:r w:rsidR="00750C44">
        <w:rPr>
          <w:b/>
          <w:bCs/>
          <w:sz w:val="32"/>
          <w:szCs w:val="32"/>
        </w:rPr>
        <w:t>5</w:t>
      </w:r>
      <w:r w:rsidR="00750C44" w:rsidRPr="00750C44">
        <w:rPr>
          <w:b/>
          <w:bCs/>
          <w:sz w:val="32"/>
          <w:szCs w:val="32"/>
        </w:rPr>
        <w:t xml:space="preserve"> </w:t>
      </w:r>
      <w:r w:rsidR="00750C44" w:rsidRPr="00750C44">
        <w:rPr>
          <w:b/>
          <w:bCs/>
          <w:sz w:val="32"/>
          <w:szCs w:val="32"/>
        </w:rPr>
        <w:br/>
        <w:t>Разработка циклических алгоритмов</w:t>
      </w:r>
    </w:p>
    <w:p w14:paraId="616111AB" w14:textId="77777777" w:rsidR="00750C44" w:rsidRDefault="00750C44">
      <w:pPr>
        <w:pStyle w:val="1"/>
        <w:numPr>
          <w:ilvl w:val="0"/>
          <w:numId w:val="9"/>
        </w:numPr>
      </w:pPr>
      <w:r>
        <w:t>Цель работы</w:t>
      </w:r>
    </w:p>
    <w:p w14:paraId="59AE83F2" w14:textId="77777777" w:rsidR="00750C44" w:rsidRDefault="00750C44">
      <w:pPr>
        <w:pStyle w:val="2"/>
        <w:numPr>
          <w:ilvl w:val="1"/>
          <w:numId w:val="9"/>
        </w:numPr>
      </w:pPr>
      <w:r>
        <w:t xml:space="preserve">Изучить процесс разработки циклических алгоритмов в приложениях на </w:t>
      </w:r>
      <w:proofErr w:type="spellStart"/>
      <w:r>
        <w:t>Kotlin</w:t>
      </w:r>
      <w:proofErr w:type="spellEnd"/>
      <w:r>
        <w:t>.</w:t>
      </w:r>
    </w:p>
    <w:p w14:paraId="7C71D6B3" w14:textId="77777777" w:rsidR="00750C44" w:rsidRDefault="00750C44" w:rsidP="00750C44">
      <w:pPr>
        <w:pStyle w:val="1"/>
      </w:pPr>
      <w:r>
        <w:t>Контрольные вопросы</w:t>
      </w:r>
    </w:p>
    <w:p w14:paraId="38F8E970" w14:textId="77777777" w:rsidR="00750C44" w:rsidRDefault="00750C44" w:rsidP="00750C44">
      <w:pPr>
        <w:pStyle w:val="2"/>
      </w:pPr>
      <w:r>
        <w:t xml:space="preserve">Каков синтаксис оператор </w:t>
      </w:r>
      <w:proofErr w:type="spellStart"/>
      <w:r>
        <w:t>for</w:t>
      </w:r>
      <w:proofErr w:type="spellEnd"/>
      <w:r>
        <w:t xml:space="preserve"> на </w:t>
      </w:r>
      <w:proofErr w:type="spellStart"/>
      <w:r>
        <w:t>Kotlin</w:t>
      </w:r>
      <w:proofErr w:type="spellEnd"/>
      <w:r>
        <w:t xml:space="preserve">? </w:t>
      </w:r>
    </w:p>
    <w:p w14:paraId="7DDBFE6F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proofErr w:type="spellStart"/>
      <w:r>
        <w:t>for</w:t>
      </w:r>
      <w:proofErr w:type="spellEnd"/>
      <w:r>
        <w:t xml:space="preserve"> (элемент </w:t>
      </w:r>
      <w:proofErr w:type="spellStart"/>
      <w:r>
        <w:t>in</w:t>
      </w:r>
      <w:proofErr w:type="spellEnd"/>
      <w:r>
        <w:t xml:space="preserve"> коллекция) {</w:t>
      </w:r>
    </w:p>
    <w:p w14:paraId="7BBCF09E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r>
        <w:t xml:space="preserve">    // тело цикла</w:t>
      </w:r>
    </w:p>
    <w:p w14:paraId="4B039253" w14:textId="1A67C6D3" w:rsidR="00750C44" w:rsidRDefault="00750C44" w:rsidP="00750C44">
      <w:pPr>
        <w:pStyle w:val="2"/>
        <w:numPr>
          <w:ilvl w:val="0"/>
          <w:numId w:val="0"/>
        </w:numPr>
        <w:ind w:left="993" w:firstLine="141"/>
      </w:pPr>
      <w:r>
        <w:t>}</w:t>
      </w:r>
    </w:p>
    <w:p w14:paraId="2DF7C49B" w14:textId="77777777" w:rsidR="00750C44" w:rsidRDefault="00750C44" w:rsidP="00750C44">
      <w:pPr>
        <w:pStyle w:val="2"/>
        <w:numPr>
          <w:ilvl w:val="0"/>
          <w:numId w:val="0"/>
        </w:numPr>
        <w:ind w:left="567"/>
      </w:pPr>
    </w:p>
    <w:p w14:paraId="40204C06" w14:textId="77777777" w:rsidR="00750C44" w:rsidRDefault="00750C44" w:rsidP="00750C44">
      <w:pPr>
        <w:pStyle w:val="2"/>
      </w:pPr>
      <w:r>
        <w:t xml:space="preserve">Каков синтаксис оператора </w:t>
      </w:r>
      <w:proofErr w:type="spellStart"/>
      <w:r>
        <w:t>while</w:t>
      </w:r>
      <w:proofErr w:type="spellEnd"/>
      <w:r>
        <w:t xml:space="preserve"> на </w:t>
      </w:r>
      <w:proofErr w:type="spellStart"/>
      <w:r>
        <w:t>Kotlin</w:t>
      </w:r>
      <w:proofErr w:type="spellEnd"/>
      <w:r>
        <w:t xml:space="preserve">? </w:t>
      </w:r>
    </w:p>
    <w:p w14:paraId="7433C6E5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proofErr w:type="spellStart"/>
      <w:r>
        <w:t>while</w:t>
      </w:r>
      <w:proofErr w:type="spellEnd"/>
      <w:r>
        <w:t xml:space="preserve"> (условие) {</w:t>
      </w:r>
    </w:p>
    <w:p w14:paraId="0162350F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r>
        <w:t xml:space="preserve">    // код</w:t>
      </w:r>
    </w:p>
    <w:p w14:paraId="1040588B" w14:textId="2F9A2949" w:rsidR="00750C44" w:rsidRDefault="00750C44" w:rsidP="00750C44">
      <w:pPr>
        <w:pStyle w:val="2"/>
        <w:numPr>
          <w:ilvl w:val="0"/>
          <w:numId w:val="0"/>
        </w:numPr>
        <w:ind w:left="993" w:firstLine="141"/>
      </w:pPr>
      <w:r>
        <w:t>}</w:t>
      </w:r>
    </w:p>
    <w:p w14:paraId="5AF8AFDD" w14:textId="77777777" w:rsidR="00750C44" w:rsidRDefault="00750C44" w:rsidP="00750C44">
      <w:pPr>
        <w:pStyle w:val="2"/>
        <w:numPr>
          <w:ilvl w:val="0"/>
          <w:numId w:val="0"/>
        </w:numPr>
        <w:ind w:left="567"/>
      </w:pPr>
    </w:p>
    <w:p w14:paraId="32114FF5" w14:textId="77777777" w:rsidR="00750C44" w:rsidRDefault="00750C44" w:rsidP="00750C44">
      <w:pPr>
        <w:pStyle w:val="2"/>
      </w:pPr>
      <w:r>
        <w:t xml:space="preserve">Каков синтаксис оператора </w:t>
      </w:r>
      <w:proofErr w:type="spellStart"/>
      <w:r>
        <w:t>do-while</w:t>
      </w:r>
      <w:proofErr w:type="spellEnd"/>
      <w:r>
        <w:t xml:space="preserve"> на </w:t>
      </w:r>
      <w:proofErr w:type="spellStart"/>
      <w:r>
        <w:t>Kotlin</w:t>
      </w:r>
      <w:proofErr w:type="spellEnd"/>
      <w:r>
        <w:t xml:space="preserve">? </w:t>
      </w:r>
    </w:p>
    <w:p w14:paraId="023B8685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proofErr w:type="spellStart"/>
      <w:r>
        <w:t>do</w:t>
      </w:r>
      <w:proofErr w:type="spellEnd"/>
      <w:r>
        <w:t xml:space="preserve"> {</w:t>
      </w:r>
    </w:p>
    <w:p w14:paraId="40A43CB0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r>
        <w:t xml:space="preserve">    // Код для выполнения</w:t>
      </w:r>
    </w:p>
    <w:p w14:paraId="647C42A2" w14:textId="77B8F165" w:rsidR="00750C44" w:rsidRDefault="00750C44" w:rsidP="00750C44">
      <w:pPr>
        <w:pStyle w:val="2"/>
        <w:numPr>
          <w:ilvl w:val="0"/>
          <w:numId w:val="0"/>
        </w:numPr>
        <w:ind w:left="993" w:firstLine="141"/>
      </w:pPr>
      <w:r>
        <w:t xml:space="preserve">} </w:t>
      </w:r>
      <w:proofErr w:type="spellStart"/>
      <w:r>
        <w:t>while</w:t>
      </w:r>
      <w:proofErr w:type="spellEnd"/>
      <w:r>
        <w:t xml:space="preserve"> (условие)</w:t>
      </w:r>
    </w:p>
    <w:p w14:paraId="5C20994A" w14:textId="77777777" w:rsidR="00750C44" w:rsidRDefault="00750C44" w:rsidP="00750C44">
      <w:pPr>
        <w:pStyle w:val="2"/>
        <w:numPr>
          <w:ilvl w:val="0"/>
          <w:numId w:val="0"/>
        </w:numPr>
        <w:ind w:left="567"/>
      </w:pPr>
    </w:p>
    <w:p w14:paraId="5D35324F" w14:textId="77777777" w:rsidR="00750C44" w:rsidRDefault="00750C44" w:rsidP="00750C44">
      <w:pPr>
        <w:pStyle w:val="2"/>
      </w:pPr>
      <w:r>
        <w:t xml:space="preserve">Какие операторы досрочного выхода из цикла применяются в </w:t>
      </w:r>
      <w:proofErr w:type="spellStart"/>
      <w:r>
        <w:t>Kotlin</w:t>
      </w:r>
      <w:proofErr w:type="spellEnd"/>
      <w:r>
        <w:t>?</w:t>
      </w:r>
    </w:p>
    <w:p w14:paraId="2078EBAC" w14:textId="528E8849" w:rsidR="00750C44" w:rsidRDefault="00750C44" w:rsidP="00750C44">
      <w:pPr>
        <w:pStyle w:val="2"/>
        <w:numPr>
          <w:ilvl w:val="0"/>
          <w:numId w:val="0"/>
        </w:numPr>
        <w:ind w:firstLine="567"/>
      </w:pPr>
      <w:proofErr w:type="spellStart"/>
      <w:r>
        <w:t>break</w:t>
      </w:r>
      <w:proofErr w:type="spellEnd"/>
      <w:r>
        <w:t xml:space="preserve"> - полностью прерывает выполнение </w:t>
      </w:r>
      <w:r w:rsidR="002D3866">
        <w:t>текущего</w:t>
      </w:r>
      <w:r>
        <w:t xml:space="preserve"> цикла.</w:t>
      </w:r>
    </w:p>
    <w:p w14:paraId="0EC87338" w14:textId="4441E014" w:rsidR="00750C44" w:rsidRDefault="00750C44" w:rsidP="006F2B5D">
      <w:pPr>
        <w:pStyle w:val="2"/>
        <w:numPr>
          <w:ilvl w:val="0"/>
          <w:numId w:val="0"/>
        </w:numPr>
        <w:ind w:left="567"/>
      </w:pPr>
      <w:proofErr w:type="spellStart"/>
      <w:r>
        <w:t>continue</w:t>
      </w:r>
      <w:proofErr w:type="spellEnd"/>
      <w:r>
        <w:t xml:space="preserve"> - завершает текущую итерацию и переходит к следующей проверке условия.</w:t>
      </w:r>
    </w:p>
    <w:p w14:paraId="77555DCC" w14:textId="77777777" w:rsidR="00750C44" w:rsidRDefault="00750C44" w:rsidP="00750C44">
      <w:pPr>
        <w:pStyle w:val="2"/>
        <w:numPr>
          <w:ilvl w:val="0"/>
          <w:numId w:val="0"/>
        </w:numPr>
        <w:ind w:left="567"/>
      </w:pPr>
    </w:p>
    <w:p w14:paraId="6E51F6D2" w14:textId="77777777" w:rsidR="00750C44" w:rsidRDefault="00750C44" w:rsidP="00750C44">
      <w:pPr>
        <w:pStyle w:val="1"/>
      </w:pPr>
      <w:r>
        <w:t>Вывод</w:t>
      </w:r>
    </w:p>
    <w:p w14:paraId="6AA2E27C" w14:textId="34106E42" w:rsidR="00CB5679" w:rsidRDefault="00750C44" w:rsidP="00CB5679">
      <w:pPr>
        <w:pStyle w:val="2"/>
      </w:pPr>
      <w:r>
        <w:t xml:space="preserve">В ходе лабораторной работы разработаны разветвляющиеся алгоритмы </w:t>
      </w:r>
      <w:proofErr w:type="spellStart"/>
      <w:r>
        <w:rPr>
          <w:lang w:val="en-US"/>
        </w:rPr>
        <w:t>Kotlin</w:t>
      </w:r>
      <w:proofErr w:type="spellEnd"/>
      <w:r>
        <w:t>м.</w:t>
      </w:r>
    </w:p>
    <w:p w14:paraId="7562A56D" w14:textId="77777777" w:rsidR="00CB5679" w:rsidRDefault="00CB5679">
      <w:r>
        <w:br w:type="page"/>
      </w:r>
    </w:p>
    <w:p w14:paraId="6471436D" w14:textId="4413D1D8" w:rsidR="00CB5679" w:rsidRDefault="00CB5679" w:rsidP="00CB5679">
      <w:pPr>
        <w:pStyle w:val="2"/>
        <w:numPr>
          <w:ilvl w:val="0"/>
          <w:numId w:val="0"/>
        </w:numPr>
        <w:ind w:left="567"/>
        <w:jc w:val="center"/>
      </w:pPr>
      <w:r w:rsidRPr="00750C44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6</w:t>
      </w:r>
      <w:r w:rsidRPr="00750C44">
        <w:rPr>
          <w:b/>
          <w:bCs/>
          <w:sz w:val="32"/>
          <w:szCs w:val="32"/>
        </w:rPr>
        <w:t xml:space="preserve"> </w:t>
      </w:r>
      <w:r w:rsidRPr="00750C44">
        <w:rPr>
          <w:b/>
          <w:bCs/>
          <w:sz w:val="32"/>
          <w:szCs w:val="32"/>
        </w:rPr>
        <w:br/>
      </w:r>
      <w:r w:rsidRPr="00CB5679">
        <w:rPr>
          <w:b/>
          <w:bCs/>
          <w:sz w:val="32"/>
          <w:szCs w:val="32"/>
        </w:rPr>
        <w:t>Разработка и вызов функций</w:t>
      </w:r>
    </w:p>
    <w:p w14:paraId="68349E1D" w14:textId="77777777" w:rsidR="00CB5679" w:rsidRDefault="00CB5679">
      <w:pPr>
        <w:pStyle w:val="1"/>
        <w:numPr>
          <w:ilvl w:val="0"/>
          <w:numId w:val="10"/>
        </w:numPr>
      </w:pPr>
      <w:r>
        <w:t>Цель работы</w:t>
      </w:r>
    </w:p>
    <w:p w14:paraId="057C9CD9" w14:textId="77777777" w:rsidR="00CB5679" w:rsidRDefault="00CB5679">
      <w:pPr>
        <w:pStyle w:val="2"/>
        <w:numPr>
          <w:ilvl w:val="1"/>
          <w:numId w:val="10"/>
        </w:numPr>
      </w:pPr>
      <w:r>
        <w:t xml:space="preserve">Изучить процесс разработки функций в приложениях на </w:t>
      </w:r>
      <w:proofErr w:type="spellStart"/>
      <w:r>
        <w:t>Kotlin</w:t>
      </w:r>
      <w:proofErr w:type="spellEnd"/>
      <w:r>
        <w:t>.</w:t>
      </w:r>
    </w:p>
    <w:p w14:paraId="0ACD8044" w14:textId="77777777" w:rsidR="00CB5679" w:rsidRDefault="00CB5679" w:rsidP="00CB5679">
      <w:pPr>
        <w:pStyle w:val="1"/>
      </w:pPr>
      <w:r>
        <w:t>Контрольные вопросы</w:t>
      </w:r>
    </w:p>
    <w:p w14:paraId="2163E522" w14:textId="4A71C122" w:rsidR="00CB5679" w:rsidRDefault="00CB5679" w:rsidP="00CB5679">
      <w:pPr>
        <w:pStyle w:val="2"/>
      </w:pPr>
      <w:r>
        <w:t xml:space="preserve">Каков синтаксис создания функций на </w:t>
      </w:r>
      <w:proofErr w:type="spellStart"/>
      <w:r>
        <w:t>Kotlin</w:t>
      </w:r>
      <w:proofErr w:type="spellEnd"/>
      <w:r>
        <w:t>?</w:t>
      </w:r>
    </w:p>
    <w:p w14:paraId="0B1B7C67" w14:textId="18F66BBB" w:rsidR="00CB5679" w:rsidRPr="00CB5679" w:rsidRDefault="00CB5679" w:rsidP="00CB5679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fun</w:t>
      </w:r>
      <w:r w:rsidRPr="00CB5679">
        <w:t xml:space="preserve"> </w:t>
      </w:r>
      <w:proofErr w:type="spellStart"/>
      <w:r>
        <w:t>названиеФункции</w:t>
      </w:r>
      <w:proofErr w:type="spellEnd"/>
      <w:r>
        <w:t xml:space="preserve">(параметры): тип возврата </w:t>
      </w:r>
      <w:r w:rsidRPr="00CB5679">
        <w:t>{</w:t>
      </w:r>
    </w:p>
    <w:p w14:paraId="0FF97CFA" w14:textId="10B6644E" w:rsidR="00CB5679" w:rsidRPr="00CB5679" w:rsidRDefault="00CB5679" w:rsidP="00CB5679">
      <w:pPr>
        <w:pStyle w:val="2"/>
        <w:numPr>
          <w:ilvl w:val="0"/>
          <w:numId w:val="0"/>
        </w:numPr>
        <w:ind w:left="567"/>
      </w:pPr>
      <w:r w:rsidRPr="00CB5679">
        <w:t xml:space="preserve">    </w:t>
      </w:r>
      <w:r>
        <w:rPr>
          <w:lang w:val="en-US"/>
        </w:rPr>
        <w:t>//</w:t>
      </w:r>
      <w:r>
        <w:t>Тело</w:t>
      </w:r>
    </w:p>
    <w:p w14:paraId="2CEAD692" w14:textId="48367761" w:rsidR="00CB5679" w:rsidRPr="00CB5679" w:rsidRDefault="00CB5679" w:rsidP="00CB5679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}</w:t>
      </w:r>
    </w:p>
    <w:p w14:paraId="2A9381D8" w14:textId="77777777" w:rsidR="00CB5679" w:rsidRDefault="00CB5679" w:rsidP="00CB5679">
      <w:pPr>
        <w:pStyle w:val="2"/>
        <w:numPr>
          <w:ilvl w:val="0"/>
          <w:numId w:val="0"/>
        </w:numPr>
        <w:ind w:left="567"/>
      </w:pPr>
    </w:p>
    <w:p w14:paraId="105A1FD2" w14:textId="77E91036" w:rsidR="00CB5679" w:rsidRDefault="00CB5679" w:rsidP="00CB5679">
      <w:pPr>
        <w:pStyle w:val="2"/>
      </w:pPr>
      <w:r>
        <w:t xml:space="preserve">Как указать для параметров методов значения по умолчанию на </w:t>
      </w:r>
      <w:proofErr w:type="spellStart"/>
      <w:r>
        <w:t>Kotlin</w:t>
      </w:r>
      <w:proofErr w:type="spellEnd"/>
      <w:r>
        <w:t>?</w:t>
      </w:r>
    </w:p>
    <w:p w14:paraId="36CE7A7D" w14:textId="10006C93" w:rsidR="00CB5679" w:rsidRPr="00CB5679" w:rsidRDefault="00CB5679" w:rsidP="00CB5679">
      <w:pPr>
        <w:pStyle w:val="2"/>
        <w:numPr>
          <w:ilvl w:val="0"/>
          <w:numId w:val="0"/>
        </w:numPr>
        <w:ind w:firstLine="567"/>
        <w:rPr>
          <w:lang w:val="en-US"/>
        </w:rPr>
      </w:pPr>
      <w:r>
        <w:t>функция</w:t>
      </w:r>
      <w:r>
        <w:rPr>
          <w:lang w:val="en-US"/>
        </w:rPr>
        <w:t xml:space="preserve"> (</w:t>
      </w:r>
      <w:r w:rsidRPr="00CB5679">
        <w:rPr>
          <w:lang w:val="en-US"/>
        </w:rPr>
        <w:t>message: String = "Hello"</w:t>
      </w:r>
      <w:r>
        <w:rPr>
          <w:lang w:val="en-US"/>
        </w:rPr>
        <w:t>)</w:t>
      </w:r>
    </w:p>
    <w:p w14:paraId="20651BE3" w14:textId="77777777" w:rsidR="00CB5679" w:rsidRDefault="00CB5679" w:rsidP="00CB5679">
      <w:pPr>
        <w:pStyle w:val="2"/>
        <w:numPr>
          <w:ilvl w:val="0"/>
          <w:numId w:val="0"/>
        </w:numPr>
        <w:ind w:left="567"/>
      </w:pPr>
    </w:p>
    <w:p w14:paraId="6C83864A" w14:textId="61EB8DE8" w:rsidR="00CB5679" w:rsidRDefault="00CB5679" w:rsidP="00CB5679">
      <w:pPr>
        <w:pStyle w:val="2"/>
      </w:pPr>
      <w:r>
        <w:t xml:space="preserve">Как указать для параметров переменное количество аргументов на </w:t>
      </w:r>
      <w:proofErr w:type="spellStart"/>
      <w:r>
        <w:t>Kotlin</w:t>
      </w:r>
      <w:proofErr w:type="spellEnd"/>
      <w:r>
        <w:t>?</w:t>
      </w:r>
    </w:p>
    <w:p w14:paraId="0CC4E4EE" w14:textId="7B5206D6" w:rsidR="00CB5679" w:rsidRDefault="00CB5679" w:rsidP="00CB5679">
      <w:pPr>
        <w:pStyle w:val="2"/>
        <w:numPr>
          <w:ilvl w:val="0"/>
          <w:numId w:val="0"/>
        </w:numPr>
        <w:ind w:firstLine="567"/>
      </w:pPr>
      <w:r>
        <w:t>Функция (</w:t>
      </w:r>
      <w:proofErr w:type="spellStart"/>
      <w:r w:rsidRPr="00CB5679">
        <w:t>vararg</w:t>
      </w:r>
      <w:proofErr w:type="spellEnd"/>
      <w:r w:rsidRPr="00CB5679">
        <w:t xml:space="preserve"> </w:t>
      </w:r>
      <w:proofErr w:type="spellStart"/>
      <w:r w:rsidRPr="00CB5679">
        <w:t>names</w:t>
      </w:r>
      <w:proofErr w:type="spellEnd"/>
      <w:r w:rsidRPr="00CB5679">
        <w:t xml:space="preserve">: </w:t>
      </w:r>
      <w:proofErr w:type="spellStart"/>
      <w:r w:rsidRPr="00CB5679">
        <w:t>String</w:t>
      </w:r>
      <w:proofErr w:type="spellEnd"/>
      <w:r>
        <w:t>)</w:t>
      </w:r>
    </w:p>
    <w:p w14:paraId="2315EB6F" w14:textId="77777777" w:rsidR="00CB5679" w:rsidRDefault="00CB5679" w:rsidP="00CB5679">
      <w:pPr>
        <w:pStyle w:val="2"/>
        <w:numPr>
          <w:ilvl w:val="0"/>
          <w:numId w:val="0"/>
        </w:numPr>
        <w:ind w:left="567"/>
      </w:pPr>
    </w:p>
    <w:p w14:paraId="0CC3BE45" w14:textId="77777777" w:rsidR="00CB5679" w:rsidRDefault="00CB5679" w:rsidP="00CB5679">
      <w:pPr>
        <w:pStyle w:val="2"/>
      </w:pPr>
      <w:r>
        <w:t xml:space="preserve">Что такое функции высокого порядка в </w:t>
      </w:r>
      <w:proofErr w:type="spellStart"/>
      <w:r>
        <w:t>Kotlin</w:t>
      </w:r>
      <w:proofErr w:type="spellEnd"/>
      <w:r>
        <w:t>?</w:t>
      </w:r>
    </w:p>
    <w:p w14:paraId="140E0899" w14:textId="3EF45959" w:rsidR="00CB5679" w:rsidRDefault="00CB5679" w:rsidP="00CB5679">
      <w:pPr>
        <w:pStyle w:val="2"/>
        <w:numPr>
          <w:ilvl w:val="0"/>
          <w:numId w:val="0"/>
        </w:numPr>
        <w:ind w:left="567"/>
      </w:pPr>
      <w:r w:rsidRPr="00CB5679">
        <w:t>Это</w:t>
      </w:r>
      <w:r>
        <w:t xml:space="preserve"> </w:t>
      </w:r>
      <w:r w:rsidRPr="00CB5679">
        <w:t>функции, которые принимают другие функции в качестве аргументов или возвращают их в качестве результата</w:t>
      </w:r>
    </w:p>
    <w:p w14:paraId="5FC12729" w14:textId="77777777" w:rsidR="00CB5679" w:rsidRDefault="00CB5679" w:rsidP="00CB5679">
      <w:pPr>
        <w:pStyle w:val="2"/>
        <w:numPr>
          <w:ilvl w:val="0"/>
          <w:numId w:val="0"/>
        </w:numPr>
        <w:ind w:left="567"/>
      </w:pPr>
    </w:p>
    <w:p w14:paraId="796C9006" w14:textId="77777777" w:rsidR="00CB5679" w:rsidRDefault="00CB5679" w:rsidP="00CB5679">
      <w:pPr>
        <w:pStyle w:val="1"/>
      </w:pPr>
      <w:r>
        <w:t>Вывод</w:t>
      </w:r>
    </w:p>
    <w:p w14:paraId="54DE2A18" w14:textId="73501666" w:rsidR="00CB5679" w:rsidRDefault="00CB5679" w:rsidP="00CB5679">
      <w:pPr>
        <w:pStyle w:val="2"/>
      </w:pPr>
      <w:r>
        <w:t xml:space="preserve">В ходе лабораторной работы разработаны </w:t>
      </w:r>
      <w:r w:rsidR="005548F2">
        <w:t xml:space="preserve">функции в приложении </w:t>
      </w:r>
      <w:proofErr w:type="spellStart"/>
      <w:r w:rsidR="005548F2">
        <w:rPr>
          <w:lang w:val="en-US"/>
        </w:rPr>
        <w:t>Kotlin</w:t>
      </w:r>
      <w:proofErr w:type="spellEnd"/>
      <w:r w:rsidR="005548F2" w:rsidRPr="005548F2">
        <w:t>.</w:t>
      </w:r>
    </w:p>
    <w:p w14:paraId="7DAB6A0D" w14:textId="280B8565" w:rsidR="00FA06DA" w:rsidRDefault="00FA06DA">
      <w:r>
        <w:br w:type="page"/>
      </w:r>
    </w:p>
    <w:p w14:paraId="47665DCC" w14:textId="2AEF1CFA" w:rsidR="00FA06DA" w:rsidRDefault="00FA06DA" w:rsidP="00FA06DA">
      <w:pPr>
        <w:pStyle w:val="2"/>
        <w:numPr>
          <w:ilvl w:val="0"/>
          <w:numId w:val="0"/>
        </w:numPr>
        <w:ind w:left="567"/>
        <w:jc w:val="center"/>
      </w:pPr>
      <w:r w:rsidRPr="00750C44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7</w:t>
      </w:r>
      <w:r w:rsidRPr="00750C44">
        <w:rPr>
          <w:b/>
          <w:bCs/>
          <w:sz w:val="32"/>
          <w:szCs w:val="32"/>
        </w:rPr>
        <w:t xml:space="preserve"> </w:t>
      </w:r>
      <w:r w:rsidRPr="00750C44">
        <w:rPr>
          <w:b/>
          <w:bCs/>
          <w:sz w:val="32"/>
          <w:szCs w:val="32"/>
        </w:rPr>
        <w:br/>
      </w:r>
      <w:r w:rsidRPr="00FA06DA">
        <w:rPr>
          <w:b/>
          <w:bCs/>
          <w:sz w:val="32"/>
          <w:szCs w:val="32"/>
        </w:rPr>
        <w:t>Разработка классов</w:t>
      </w:r>
    </w:p>
    <w:p w14:paraId="3D2929A2" w14:textId="77777777" w:rsidR="00FA06DA" w:rsidRDefault="00FA06DA">
      <w:pPr>
        <w:pStyle w:val="1"/>
        <w:numPr>
          <w:ilvl w:val="0"/>
          <w:numId w:val="11"/>
        </w:numPr>
      </w:pPr>
      <w:r>
        <w:t>Цель работы</w:t>
      </w:r>
    </w:p>
    <w:p w14:paraId="6F2F137A" w14:textId="16745E55" w:rsidR="00FA06DA" w:rsidRDefault="00FA06DA">
      <w:pPr>
        <w:pStyle w:val="2"/>
        <w:numPr>
          <w:ilvl w:val="1"/>
          <w:numId w:val="10"/>
        </w:numPr>
      </w:pPr>
      <w:r>
        <w:t xml:space="preserve">Изучить процесс разработки и применения классов на языке </w:t>
      </w:r>
      <w:proofErr w:type="spellStart"/>
      <w:r>
        <w:t>Kotlin</w:t>
      </w:r>
      <w:proofErr w:type="spellEnd"/>
      <w:r>
        <w:t>.</w:t>
      </w:r>
    </w:p>
    <w:p w14:paraId="7C0B112C" w14:textId="77777777" w:rsidR="00FA06DA" w:rsidRDefault="00FA06DA" w:rsidP="00FA06DA">
      <w:pPr>
        <w:pStyle w:val="1"/>
      </w:pPr>
      <w:r>
        <w:t>Контрольные вопросы</w:t>
      </w:r>
    </w:p>
    <w:p w14:paraId="615CB26A" w14:textId="79FA3577" w:rsidR="00FA06DA" w:rsidRDefault="00FA06DA" w:rsidP="00FA06DA">
      <w:pPr>
        <w:pStyle w:val="2"/>
      </w:pPr>
      <w:r>
        <w:t xml:space="preserve">Как объявить класс на </w:t>
      </w:r>
      <w:proofErr w:type="spellStart"/>
      <w:r>
        <w:t>Kotlin</w:t>
      </w:r>
      <w:proofErr w:type="spellEnd"/>
      <w:r>
        <w:t>?</w:t>
      </w:r>
    </w:p>
    <w:p w14:paraId="593BF160" w14:textId="77777777" w:rsidR="00FA06DA" w:rsidRDefault="00FA06DA" w:rsidP="00FA06DA">
      <w:pPr>
        <w:pStyle w:val="2"/>
        <w:numPr>
          <w:ilvl w:val="0"/>
          <w:numId w:val="0"/>
        </w:numPr>
        <w:ind w:firstLine="567"/>
      </w:pPr>
      <w:proofErr w:type="spellStart"/>
      <w:r>
        <w:t>class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{</w:t>
      </w:r>
    </w:p>
    <w:p w14:paraId="6BA7C78A" w14:textId="77777777" w:rsidR="00FA06DA" w:rsidRDefault="00FA06DA" w:rsidP="00FA06DA">
      <w:pPr>
        <w:pStyle w:val="2"/>
        <w:numPr>
          <w:ilvl w:val="0"/>
          <w:numId w:val="0"/>
        </w:numPr>
        <w:ind w:left="567"/>
      </w:pPr>
      <w:r>
        <w:t xml:space="preserve">    // Свойства и функции</w:t>
      </w:r>
    </w:p>
    <w:p w14:paraId="104D2BA0" w14:textId="1E9EE6E8" w:rsidR="00FA06DA" w:rsidRDefault="00FA06DA" w:rsidP="00FA06DA">
      <w:pPr>
        <w:pStyle w:val="2"/>
        <w:numPr>
          <w:ilvl w:val="0"/>
          <w:numId w:val="0"/>
        </w:numPr>
        <w:ind w:left="567"/>
      </w:pPr>
      <w:r>
        <w:t>}</w:t>
      </w:r>
    </w:p>
    <w:p w14:paraId="466E7F9B" w14:textId="77777777" w:rsidR="00FA06DA" w:rsidRDefault="00FA06DA" w:rsidP="00FA06DA">
      <w:pPr>
        <w:pStyle w:val="2"/>
        <w:numPr>
          <w:ilvl w:val="0"/>
          <w:numId w:val="0"/>
        </w:numPr>
        <w:ind w:left="567"/>
      </w:pPr>
    </w:p>
    <w:p w14:paraId="3C357329" w14:textId="18222D1C" w:rsidR="00FA06DA" w:rsidRDefault="00FA06DA" w:rsidP="00FA06DA">
      <w:pPr>
        <w:pStyle w:val="2"/>
      </w:pPr>
      <w:r>
        <w:t xml:space="preserve">Как объявить свойства в </w:t>
      </w:r>
      <w:proofErr w:type="spellStart"/>
      <w:r>
        <w:t>Kotlin</w:t>
      </w:r>
      <w:proofErr w:type="spellEnd"/>
      <w:r>
        <w:t>?</w:t>
      </w:r>
    </w:p>
    <w:p w14:paraId="35E77A5D" w14:textId="55398957" w:rsidR="00FA06DA" w:rsidRPr="00FA06DA" w:rsidRDefault="00FA06DA" w:rsidP="00FA06DA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FA06DA">
        <w:rPr>
          <w:lang w:val="en-US"/>
        </w:rPr>
        <w:t xml:space="preserve">class </w:t>
      </w:r>
      <w:proofErr w:type="gramStart"/>
      <w:r w:rsidRPr="00FA06DA">
        <w:rPr>
          <w:lang w:val="en-US"/>
        </w:rPr>
        <w:t>User(</w:t>
      </w:r>
      <w:proofErr w:type="spellStart"/>
      <w:proofErr w:type="gramEnd"/>
      <w:r w:rsidRPr="00FA06DA">
        <w:rPr>
          <w:lang w:val="en-US"/>
        </w:rPr>
        <w:t>val</w:t>
      </w:r>
      <w:proofErr w:type="spellEnd"/>
      <w:r w:rsidRPr="00FA06DA">
        <w:rPr>
          <w:lang w:val="en-US"/>
        </w:rPr>
        <w:t xml:space="preserve"> id: </w:t>
      </w:r>
      <w:proofErr w:type="spellStart"/>
      <w:r w:rsidRPr="00FA06DA">
        <w:rPr>
          <w:lang w:val="en-US"/>
        </w:rPr>
        <w:t>Int</w:t>
      </w:r>
      <w:proofErr w:type="spellEnd"/>
      <w:r w:rsidRPr="00FA06DA">
        <w:rPr>
          <w:lang w:val="en-US"/>
        </w:rPr>
        <w:t xml:space="preserve">, </w:t>
      </w:r>
      <w:proofErr w:type="spellStart"/>
      <w:r w:rsidRPr="00FA06DA">
        <w:rPr>
          <w:lang w:val="en-US"/>
        </w:rPr>
        <w:t>var</w:t>
      </w:r>
      <w:proofErr w:type="spellEnd"/>
      <w:r w:rsidRPr="00FA06DA">
        <w:rPr>
          <w:lang w:val="en-US"/>
        </w:rPr>
        <w:t xml:space="preserve"> nickname: String)</w:t>
      </w:r>
    </w:p>
    <w:p w14:paraId="4F9ABEA0" w14:textId="77777777" w:rsidR="00FA06DA" w:rsidRPr="00FA06DA" w:rsidRDefault="00FA06DA" w:rsidP="00FA06DA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698FBFE3" w14:textId="7E8FF2D6" w:rsidR="00FA06DA" w:rsidRDefault="00FA06DA" w:rsidP="00FA06DA">
      <w:pPr>
        <w:pStyle w:val="2"/>
      </w:pPr>
      <w:r>
        <w:t xml:space="preserve">Каков синтаксис объявления геттера и сеттера свойства в </w:t>
      </w:r>
      <w:proofErr w:type="spellStart"/>
      <w:r>
        <w:t>Kotlin</w:t>
      </w:r>
      <w:proofErr w:type="spellEnd"/>
      <w:r>
        <w:t>?</w:t>
      </w:r>
    </w:p>
    <w:p w14:paraId="3AE45AAC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proofErr w:type="spellStart"/>
      <w:r w:rsidRPr="006B0BB9">
        <w:rPr>
          <w:lang w:val="en-US"/>
        </w:rPr>
        <w:t>var</w:t>
      </w:r>
      <w:proofErr w:type="spellEnd"/>
      <w:r w:rsidRPr="006B0BB9">
        <w:rPr>
          <w:lang w:val="en-US"/>
        </w:rPr>
        <w:t xml:space="preserve"> </w:t>
      </w:r>
      <w:proofErr w:type="spellStart"/>
      <w:r w:rsidRPr="006B0BB9">
        <w:rPr>
          <w:lang w:val="en-US"/>
        </w:rPr>
        <w:t>propertyName</w:t>
      </w:r>
      <w:proofErr w:type="spellEnd"/>
      <w:r w:rsidRPr="006B0BB9">
        <w:rPr>
          <w:lang w:val="en-US"/>
        </w:rPr>
        <w:t xml:space="preserve">: Type = </w:t>
      </w:r>
      <w:proofErr w:type="spellStart"/>
      <w:r w:rsidRPr="006B0BB9">
        <w:rPr>
          <w:lang w:val="en-US"/>
        </w:rPr>
        <w:t>defaultValue</w:t>
      </w:r>
      <w:proofErr w:type="spellEnd"/>
    </w:p>
    <w:p w14:paraId="657749C8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</w:t>
      </w:r>
      <w:proofErr w:type="gramStart"/>
      <w:r w:rsidRPr="006B0BB9">
        <w:rPr>
          <w:lang w:val="en-US"/>
        </w:rPr>
        <w:t>get(</w:t>
      </w:r>
      <w:proofErr w:type="gramEnd"/>
      <w:r w:rsidRPr="006B0BB9">
        <w:rPr>
          <w:lang w:val="en-US"/>
        </w:rPr>
        <w:t>) {</w:t>
      </w:r>
    </w:p>
    <w:p w14:paraId="2C565A92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    // </w:t>
      </w:r>
      <w:r>
        <w:t>Логика</w:t>
      </w:r>
      <w:r w:rsidRPr="006B0BB9">
        <w:rPr>
          <w:lang w:val="en-US"/>
        </w:rPr>
        <w:t xml:space="preserve"> </w:t>
      </w:r>
      <w:r>
        <w:t>геттера</w:t>
      </w:r>
    </w:p>
    <w:p w14:paraId="07DD4F83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    return field</w:t>
      </w:r>
    </w:p>
    <w:p w14:paraId="503FF81B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}</w:t>
      </w:r>
    </w:p>
    <w:p w14:paraId="411E0165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set(value) {</w:t>
      </w:r>
    </w:p>
    <w:p w14:paraId="37285483" w14:textId="77777777" w:rsidR="00FA06DA" w:rsidRPr="00D02B14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    </w:t>
      </w:r>
      <w:r w:rsidRPr="00D02B14">
        <w:rPr>
          <w:lang w:val="en-US"/>
        </w:rPr>
        <w:t xml:space="preserve">// </w:t>
      </w:r>
      <w:r>
        <w:t>Логика</w:t>
      </w:r>
      <w:r w:rsidRPr="00D02B14">
        <w:rPr>
          <w:lang w:val="en-US"/>
        </w:rPr>
        <w:t xml:space="preserve"> </w:t>
      </w:r>
      <w:r>
        <w:t>сеттера</w:t>
      </w:r>
    </w:p>
    <w:p w14:paraId="213EF0BF" w14:textId="77777777" w:rsidR="00FA06DA" w:rsidRDefault="00FA06DA" w:rsidP="00FA06DA">
      <w:pPr>
        <w:pStyle w:val="2"/>
        <w:numPr>
          <w:ilvl w:val="0"/>
          <w:numId w:val="0"/>
        </w:numPr>
        <w:ind w:left="1134"/>
      </w:pPr>
      <w:r w:rsidRPr="00D02B14">
        <w:rPr>
          <w:lang w:val="en-US"/>
        </w:rPr>
        <w:t xml:space="preserve">        </w:t>
      </w:r>
      <w:proofErr w:type="spellStart"/>
      <w:r>
        <w:t>field</w:t>
      </w:r>
      <w:proofErr w:type="spellEnd"/>
      <w:r>
        <w:t xml:space="preserve"> = </w:t>
      </w:r>
      <w:proofErr w:type="spellStart"/>
      <w:r>
        <w:t>value</w:t>
      </w:r>
      <w:proofErr w:type="spellEnd"/>
    </w:p>
    <w:p w14:paraId="5E4C5EA8" w14:textId="06A689FC" w:rsidR="00FA06DA" w:rsidRDefault="00FA06DA" w:rsidP="00FA06DA">
      <w:pPr>
        <w:pStyle w:val="2"/>
        <w:numPr>
          <w:ilvl w:val="0"/>
          <w:numId w:val="0"/>
        </w:numPr>
        <w:ind w:left="993" w:firstLine="141"/>
      </w:pPr>
      <w:r>
        <w:t xml:space="preserve">    }</w:t>
      </w:r>
    </w:p>
    <w:p w14:paraId="2BFEA483" w14:textId="77777777" w:rsidR="00FA06DA" w:rsidRDefault="00FA06DA" w:rsidP="00FA06DA">
      <w:pPr>
        <w:pStyle w:val="2"/>
        <w:numPr>
          <w:ilvl w:val="0"/>
          <w:numId w:val="0"/>
        </w:numPr>
        <w:ind w:left="567"/>
      </w:pPr>
    </w:p>
    <w:p w14:paraId="4AC1590E" w14:textId="62F9F1E8" w:rsidR="00FA06DA" w:rsidRDefault="00FA06DA" w:rsidP="00FA06DA">
      <w:pPr>
        <w:pStyle w:val="2"/>
      </w:pPr>
      <w:r>
        <w:t xml:space="preserve">Как объявить конструктор в </w:t>
      </w:r>
      <w:proofErr w:type="spellStart"/>
      <w:r>
        <w:t>Kotlin</w:t>
      </w:r>
      <w:proofErr w:type="spellEnd"/>
      <w:r>
        <w:t>?</w:t>
      </w:r>
    </w:p>
    <w:p w14:paraId="1A41E753" w14:textId="0B91CB6A" w:rsidR="00FA06DA" w:rsidRPr="007A46CB" w:rsidRDefault="007A46CB" w:rsidP="00FA06DA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7A46CB">
        <w:rPr>
          <w:lang w:val="en-US"/>
        </w:rPr>
        <w:t xml:space="preserve">class </w:t>
      </w:r>
      <w:proofErr w:type="gramStart"/>
      <w:r w:rsidRPr="007A46CB">
        <w:rPr>
          <w:lang w:val="en-US"/>
        </w:rPr>
        <w:t>User(</w:t>
      </w:r>
      <w:proofErr w:type="spellStart"/>
      <w:proofErr w:type="gramEnd"/>
      <w:r w:rsidRPr="007A46CB">
        <w:rPr>
          <w:lang w:val="en-US"/>
        </w:rPr>
        <w:t>val</w:t>
      </w:r>
      <w:proofErr w:type="spellEnd"/>
      <w:r w:rsidRPr="007A46CB">
        <w:rPr>
          <w:lang w:val="en-US"/>
        </w:rPr>
        <w:t xml:space="preserve"> name: String, </w:t>
      </w:r>
      <w:proofErr w:type="spellStart"/>
      <w:r w:rsidRPr="007A46CB">
        <w:rPr>
          <w:lang w:val="en-US"/>
        </w:rPr>
        <w:t>var</w:t>
      </w:r>
      <w:proofErr w:type="spellEnd"/>
      <w:r w:rsidRPr="007A46CB">
        <w:rPr>
          <w:lang w:val="en-US"/>
        </w:rPr>
        <w:t xml:space="preserve"> age: </w:t>
      </w:r>
      <w:proofErr w:type="spellStart"/>
      <w:r w:rsidRPr="007A46CB">
        <w:rPr>
          <w:lang w:val="en-US"/>
        </w:rPr>
        <w:t>Int</w:t>
      </w:r>
      <w:proofErr w:type="spellEnd"/>
      <w:r w:rsidRPr="007A46CB">
        <w:rPr>
          <w:lang w:val="en-US"/>
        </w:rPr>
        <w:t>)</w:t>
      </w:r>
    </w:p>
    <w:p w14:paraId="4BE4B21E" w14:textId="77777777" w:rsidR="00FA06DA" w:rsidRPr="007A46CB" w:rsidRDefault="00FA06DA" w:rsidP="00FA06DA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6825602" w14:textId="77777777" w:rsidR="00FA06DA" w:rsidRDefault="00FA06DA" w:rsidP="00FA06DA">
      <w:pPr>
        <w:pStyle w:val="2"/>
      </w:pPr>
      <w:r w:rsidRPr="007A46CB">
        <w:rPr>
          <w:lang w:val="en-US"/>
        </w:rPr>
        <w:t xml:space="preserve"> </w:t>
      </w:r>
      <w:r>
        <w:t xml:space="preserve">Как создать объект в </w:t>
      </w:r>
      <w:proofErr w:type="spellStart"/>
      <w:r>
        <w:t>Kotlin</w:t>
      </w:r>
      <w:proofErr w:type="spellEnd"/>
      <w:r>
        <w:t>?</w:t>
      </w:r>
    </w:p>
    <w:p w14:paraId="01F147E7" w14:textId="386BBE91" w:rsidR="00FA06DA" w:rsidRDefault="007A46CB" w:rsidP="00FA06DA">
      <w:pPr>
        <w:pStyle w:val="2"/>
        <w:numPr>
          <w:ilvl w:val="0"/>
          <w:numId w:val="0"/>
        </w:numPr>
        <w:ind w:left="567"/>
      </w:pPr>
      <w:proofErr w:type="spellStart"/>
      <w:r w:rsidRPr="007A46CB">
        <w:t>val</w:t>
      </w:r>
      <w:proofErr w:type="spellEnd"/>
      <w:r w:rsidRPr="007A46CB">
        <w:t xml:space="preserve"> </w:t>
      </w:r>
      <w:proofErr w:type="spellStart"/>
      <w:r w:rsidRPr="007A46CB">
        <w:t>user</w:t>
      </w:r>
      <w:proofErr w:type="spellEnd"/>
      <w:r w:rsidRPr="007A46CB">
        <w:t xml:space="preserve"> = </w:t>
      </w:r>
      <w:proofErr w:type="spellStart"/>
      <w:proofErr w:type="gramStart"/>
      <w:r w:rsidRPr="007A46CB">
        <w:t>User</w:t>
      </w:r>
      <w:proofErr w:type="spellEnd"/>
      <w:r w:rsidRPr="007A46CB">
        <w:t>(</w:t>
      </w:r>
      <w:proofErr w:type="gramEnd"/>
      <w:r w:rsidRPr="007A46CB">
        <w:t>"</w:t>
      </w:r>
      <w:r>
        <w:rPr>
          <w:lang w:val="en-US"/>
        </w:rPr>
        <w:t>Igor</w:t>
      </w:r>
      <w:r w:rsidRPr="007A46CB">
        <w:t>", 25)</w:t>
      </w:r>
    </w:p>
    <w:p w14:paraId="41010D01" w14:textId="77777777" w:rsidR="00FA06DA" w:rsidRDefault="00FA06DA" w:rsidP="00FA06DA">
      <w:pPr>
        <w:pStyle w:val="2"/>
        <w:numPr>
          <w:ilvl w:val="0"/>
          <w:numId w:val="0"/>
        </w:numPr>
        <w:ind w:left="567"/>
      </w:pPr>
    </w:p>
    <w:p w14:paraId="20601820" w14:textId="77777777" w:rsidR="00FA06DA" w:rsidRDefault="00FA06DA" w:rsidP="00FA06DA">
      <w:pPr>
        <w:pStyle w:val="1"/>
      </w:pPr>
      <w:r>
        <w:t>Вывод</w:t>
      </w:r>
    </w:p>
    <w:p w14:paraId="218A47BD" w14:textId="6247DD1B" w:rsidR="00FA06DA" w:rsidRDefault="00FA06DA" w:rsidP="00FA06DA">
      <w:pPr>
        <w:pStyle w:val="2"/>
      </w:pPr>
      <w:r>
        <w:t xml:space="preserve">В ходе лабораторной работы разработаны классы в приложении </w:t>
      </w:r>
      <w:proofErr w:type="spellStart"/>
      <w:r>
        <w:rPr>
          <w:lang w:val="en-US"/>
        </w:rPr>
        <w:t>Kotlin</w:t>
      </w:r>
      <w:proofErr w:type="spellEnd"/>
      <w:r w:rsidRPr="005548F2">
        <w:t>.</w:t>
      </w:r>
    </w:p>
    <w:p w14:paraId="5D094344" w14:textId="6F557691" w:rsidR="00817C86" w:rsidRDefault="00817C86">
      <w:r>
        <w:br w:type="page"/>
      </w:r>
    </w:p>
    <w:p w14:paraId="2A40E5D4" w14:textId="6A793627" w:rsidR="00817C86" w:rsidRDefault="00817C86" w:rsidP="00817C86">
      <w:pPr>
        <w:pStyle w:val="2"/>
        <w:numPr>
          <w:ilvl w:val="0"/>
          <w:numId w:val="0"/>
        </w:numPr>
        <w:ind w:left="567"/>
        <w:jc w:val="center"/>
      </w:pPr>
      <w:r w:rsidRPr="00750C44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  <w:lang w:val="en-US"/>
        </w:rPr>
        <w:t>8</w:t>
      </w:r>
      <w:r w:rsidRPr="00750C44">
        <w:rPr>
          <w:b/>
          <w:bCs/>
          <w:sz w:val="32"/>
          <w:szCs w:val="32"/>
        </w:rPr>
        <w:t xml:space="preserve"> </w:t>
      </w:r>
      <w:r w:rsidRPr="00750C44">
        <w:rPr>
          <w:b/>
          <w:bCs/>
          <w:sz w:val="32"/>
          <w:szCs w:val="32"/>
        </w:rPr>
        <w:br/>
      </w:r>
      <w:r w:rsidRPr="00817C86">
        <w:rPr>
          <w:b/>
          <w:bCs/>
          <w:sz w:val="32"/>
          <w:szCs w:val="32"/>
        </w:rPr>
        <w:t>Наследование классов</w:t>
      </w:r>
    </w:p>
    <w:p w14:paraId="16BDCBE3" w14:textId="77777777" w:rsidR="00817C86" w:rsidRDefault="00817C86">
      <w:pPr>
        <w:pStyle w:val="1"/>
        <w:numPr>
          <w:ilvl w:val="0"/>
          <w:numId w:val="12"/>
        </w:numPr>
      </w:pPr>
      <w:r>
        <w:t>Цель работы</w:t>
      </w:r>
    </w:p>
    <w:p w14:paraId="0A437D17" w14:textId="1266E5C3" w:rsidR="00817C86" w:rsidRDefault="00817C86">
      <w:pPr>
        <w:pStyle w:val="2"/>
        <w:numPr>
          <w:ilvl w:val="1"/>
          <w:numId w:val="11"/>
        </w:numPr>
      </w:pPr>
      <w:r>
        <w:t xml:space="preserve">Изучить процесс разработки дочерних классов в приложениях на </w:t>
      </w:r>
      <w:proofErr w:type="spellStart"/>
      <w:r>
        <w:t>Kotlin</w:t>
      </w:r>
      <w:proofErr w:type="spellEnd"/>
      <w:r>
        <w:t>.</w:t>
      </w:r>
    </w:p>
    <w:p w14:paraId="5A22829E" w14:textId="77777777" w:rsidR="00817C86" w:rsidRDefault="00817C86" w:rsidP="00817C86">
      <w:pPr>
        <w:pStyle w:val="1"/>
      </w:pPr>
      <w:r>
        <w:t>Контрольные вопросы</w:t>
      </w:r>
    </w:p>
    <w:p w14:paraId="7CE02A75" w14:textId="1413DC11" w:rsidR="00E443C7" w:rsidRDefault="00E443C7" w:rsidP="00E443C7">
      <w:pPr>
        <w:pStyle w:val="2"/>
      </w:pPr>
      <w:r>
        <w:t>Что такое «наследование»?</w:t>
      </w:r>
    </w:p>
    <w:p w14:paraId="4615BFEF" w14:textId="0114B223" w:rsidR="00E443C7" w:rsidRDefault="00E443C7" w:rsidP="00E443C7">
      <w:pPr>
        <w:pStyle w:val="2"/>
        <w:numPr>
          <w:ilvl w:val="0"/>
          <w:numId w:val="0"/>
        </w:numPr>
        <w:ind w:left="567"/>
      </w:pPr>
      <w:r>
        <w:t>Механизм, который позволяет одному классу перенимать свойства и поведение другого.</w:t>
      </w:r>
    </w:p>
    <w:p w14:paraId="48884290" w14:textId="77777777" w:rsidR="00E443C7" w:rsidRDefault="00E443C7" w:rsidP="00E443C7">
      <w:pPr>
        <w:pStyle w:val="2"/>
        <w:numPr>
          <w:ilvl w:val="0"/>
          <w:numId w:val="0"/>
        </w:numPr>
        <w:ind w:left="567"/>
      </w:pPr>
    </w:p>
    <w:p w14:paraId="3770A0E0" w14:textId="77777777" w:rsidR="00715E84" w:rsidRDefault="00E443C7" w:rsidP="00715E84">
      <w:pPr>
        <w:pStyle w:val="2"/>
      </w:pPr>
      <w:r>
        <w:t xml:space="preserve">Сколько родительских классов может быть у класса в </w:t>
      </w:r>
      <w:proofErr w:type="spellStart"/>
      <w:r>
        <w:t>Kotlin</w:t>
      </w:r>
      <w:proofErr w:type="spellEnd"/>
      <w:r>
        <w:t>?</w:t>
      </w:r>
    </w:p>
    <w:p w14:paraId="04EF85E9" w14:textId="5AD84F8C" w:rsidR="00715E84" w:rsidRPr="00715E84" w:rsidRDefault="00715E84" w:rsidP="00715E84">
      <w:pPr>
        <w:pStyle w:val="2"/>
        <w:numPr>
          <w:ilvl w:val="0"/>
          <w:numId w:val="0"/>
        </w:numPr>
        <w:ind w:left="567"/>
      </w:pPr>
      <w:r w:rsidRPr="00715E84">
        <w:t>Не более одного</w:t>
      </w:r>
    </w:p>
    <w:p w14:paraId="554BA72A" w14:textId="6B563AAD" w:rsidR="00E443C7" w:rsidRDefault="00E443C7" w:rsidP="00715E84">
      <w:pPr>
        <w:pStyle w:val="2"/>
        <w:numPr>
          <w:ilvl w:val="0"/>
          <w:numId w:val="0"/>
        </w:numPr>
      </w:pPr>
    </w:p>
    <w:p w14:paraId="60861B80" w14:textId="6615FE4C" w:rsidR="00E443C7" w:rsidRDefault="00E443C7" w:rsidP="00E443C7">
      <w:pPr>
        <w:pStyle w:val="2"/>
      </w:pPr>
      <w:r>
        <w:t xml:space="preserve">Сколько интерфейсов может реализовывать класс в </w:t>
      </w:r>
      <w:proofErr w:type="spellStart"/>
      <w:r>
        <w:t>Kotlin</w:t>
      </w:r>
      <w:proofErr w:type="spellEnd"/>
      <w:r>
        <w:t>?</w:t>
      </w:r>
    </w:p>
    <w:p w14:paraId="458645DE" w14:textId="77777777" w:rsidR="00715E84" w:rsidRPr="00715E84" w:rsidRDefault="00715E84" w:rsidP="00715E84">
      <w:pPr>
        <w:ind w:firstLine="567"/>
      </w:pPr>
      <w:r w:rsidRPr="00715E84">
        <w:t>Неограниченно</w:t>
      </w:r>
    </w:p>
    <w:p w14:paraId="23E54A56" w14:textId="77777777" w:rsidR="00E443C7" w:rsidRDefault="00E443C7" w:rsidP="00715E84">
      <w:pPr>
        <w:ind w:firstLine="709"/>
      </w:pPr>
    </w:p>
    <w:p w14:paraId="13D9DBC3" w14:textId="2E6180D0" w:rsidR="00E443C7" w:rsidRDefault="00E443C7" w:rsidP="00E443C7">
      <w:pPr>
        <w:pStyle w:val="2"/>
      </w:pPr>
      <w:r>
        <w:t xml:space="preserve">Как указать родительский класс на </w:t>
      </w:r>
      <w:proofErr w:type="spellStart"/>
      <w:r>
        <w:t>Kotlin</w:t>
      </w:r>
      <w:proofErr w:type="spellEnd"/>
      <w:r>
        <w:t>?</w:t>
      </w:r>
    </w:p>
    <w:p w14:paraId="6578D988" w14:textId="068B9231" w:rsidR="00E443C7" w:rsidRPr="00290817" w:rsidRDefault="00290817" w:rsidP="00E443C7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290817">
        <w:rPr>
          <w:lang w:val="en-US"/>
        </w:rPr>
        <w:t xml:space="preserve">class </w:t>
      </w:r>
      <w:proofErr w:type="gramStart"/>
      <w:r w:rsidRPr="00290817">
        <w:rPr>
          <w:lang w:val="en-US"/>
        </w:rPr>
        <w:t>Car(</w:t>
      </w:r>
      <w:proofErr w:type="gramEnd"/>
      <w:r w:rsidRPr="00290817">
        <w:rPr>
          <w:lang w:val="en-US"/>
        </w:rPr>
        <w:t xml:space="preserve">power: </w:t>
      </w:r>
      <w:proofErr w:type="spellStart"/>
      <w:r w:rsidRPr="00290817">
        <w:rPr>
          <w:lang w:val="en-US"/>
        </w:rPr>
        <w:t>Int</w:t>
      </w:r>
      <w:proofErr w:type="spellEnd"/>
      <w:r w:rsidRPr="00290817">
        <w:rPr>
          <w:lang w:val="en-US"/>
        </w:rPr>
        <w:t>) : Vehicle(power)</w:t>
      </w:r>
    </w:p>
    <w:p w14:paraId="3457A0A4" w14:textId="77777777" w:rsidR="00E443C7" w:rsidRPr="00290817" w:rsidRDefault="00E443C7" w:rsidP="00E443C7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27D08EA6" w14:textId="77777777" w:rsidR="00E443C7" w:rsidRDefault="00E443C7" w:rsidP="00E443C7">
      <w:pPr>
        <w:pStyle w:val="2"/>
      </w:pPr>
      <w:r>
        <w:t xml:space="preserve">Как переопределить реализацию метода в дочернем классе на </w:t>
      </w:r>
      <w:proofErr w:type="spellStart"/>
      <w:r>
        <w:t>Kotlin</w:t>
      </w:r>
      <w:proofErr w:type="spellEnd"/>
      <w:r>
        <w:t xml:space="preserve">? </w:t>
      </w:r>
    </w:p>
    <w:p w14:paraId="74D2DBE4" w14:textId="1F0BC3CF" w:rsidR="00290817" w:rsidRPr="006B0BB9" w:rsidRDefault="00290817" w:rsidP="00290817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6B0BB9">
        <w:rPr>
          <w:lang w:val="en-US"/>
        </w:rPr>
        <w:t xml:space="preserve">override fun </w:t>
      </w:r>
      <w:proofErr w:type="spellStart"/>
      <w:proofErr w:type="gramStart"/>
      <w:r w:rsidRPr="006B0BB9">
        <w:rPr>
          <w:lang w:val="en-US"/>
        </w:rPr>
        <w:t>makeSound</w:t>
      </w:r>
      <w:proofErr w:type="spellEnd"/>
      <w:r w:rsidRPr="006B0BB9">
        <w:rPr>
          <w:lang w:val="en-US"/>
        </w:rPr>
        <w:t>(</w:t>
      </w:r>
      <w:proofErr w:type="gramEnd"/>
      <w:r w:rsidRPr="006B0BB9">
        <w:rPr>
          <w:lang w:val="en-US"/>
        </w:rPr>
        <w:t xml:space="preserve">) { </w:t>
      </w:r>
    </w:p>
    <w:p w14:paraId="584AA37A" w14:textId="77777777" w:rsidR="00290817" w:rsidRPr="006B0BB9" w:rsidRDefault="00290817" w:rsidP="00290817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6B0BB9">
        <w:rPr>
          <w:lang w:val="en-US"/>
        </w:rPr>
        <w:t xml:space="preserve">        </w:t>
      </w:r>
      <w:proofErr w:type="spellStart"/>
      <w:r w:rsidRPr="006B0BB9">
        <w:rPr>
          <w:lang w:val="en-US"/>
        </w:rPr>
        <w:t>println</w:t>
      </w:r>
      <w:proofErr w:type="spellEnd"/>
      <w:r w:rsidRPr="006B0BB9">
        <w:rPr>
          <w:lang w:val="en-US"/>
        </w:rPr>
        <w:t>("</w:t>
      </w:r>
      <w:r>
        <w:t>Мяу</w:t>
      </w:r>
      <w:r w:rsidRPr="006B0BB9">
        <w:rPr>
          <w:lang w:val="en-US"/>
        </w:rPr>
        <w:t>!")</w:t>
      </w:r>
    </w:p>
    <w:p w14:paraId="4E82CA5A" w14:textId="426E5DA8" w:rsidR="00817C86" w:rsidRDefault="00290817" w:rsidP="00290817">
      <w:pPr>
        <w:pStyle w:val="2"/>
        <w:numPr>
          <w:ilvl w:val="0"/>
          <w:numId w:val="0"/>
        </w:numPr>
        <w:ind w:left="567"/>
      </w:pPr>
      <w:r w:rsidRPr="006B0BB9">
        <w:rPr>
          <w:lang w:val="en-US"/>
        </w:rPr>
        <w:t xml:space="preserve">    </w:t>
      </w:r>
      <w:r>
        <w:t>}</w:t>
      </w:r>
    </w:p>
    <w:p w14:paraId="2D12B31A" w14:textId="77777777" w:rsidR="00E443C7" w:rsidRDefault="00E443C7" w:rsidP="00817C86">
      <w:pPr>
        <w:pStyle w:val="2"/>
        <w:numPr>
          <w:ilvl w:val="0"/>
          <w:numId w:val="0"/>
        </w:numPr>
        <w:ind w:left="567"/>
      </w:pPr>
    </w:p>
    <w:p w14:paraId="0A99AFB2" w14:textId="77777777" w:rsidR="00817C86" w:rsidRDefault="00817C86" w:rsidP="00817C86">
      <w:pPr>
        <w:pStyle w:val="1"/>
      </w:pPr>
      <w:r>
        <w:t>Вывод</w:t>
      </w:r>
    </w:p>
    <w:p w14:paraId="44F600B4" w14:textId="253C4445" w:rsidR="00817C86" w:rsidRDefault="00817C86" w:rsidP="00817C86">
      <w:pPr>
        <w:pStyle w:val="2"/>
      </w:pPr>
      <w:r>
        <w:t xml:space="preserve">В ходе лабораторной работы разработаны </w:t>
      </w:r>
      <w:r w:rsidR="00E443C7">
        <w:t xml:space="preserve">дочерние </w:t>
      </w:r>
      <w:r>
        <w:t xml:space="preserve">классы в приложении </w:t>
      </w:r>
      <w:proofErr w:type="spellStart"/>
      <w:r>
        <w:rPr>
          <w:lang w:val="en-US"/>
        </w:rPr>
        <w:t>Kotlin</w:t>
      </w:r>
      <w:proofErr w:type="spellEnd"/>
      <w:r w:rsidRPr="005548F2">
        <w:t>.</w:t>
      </w:r>
    </w:p>
    <w:p w14:paraId="3CB29668" w14:textId="0DAEE68D" w:rsidR="00664062" w:rsidRDefault="00664062">
      <w:r>
        <w:br w:type="page"/>
      </w:r>
    </w:p>
    <w:p w14:paraId="74BF568C" w14:textId="173BC157" w:rsidR="00664062" w:rsidRDefault="00664062" w:rsidP="00664062">
      <w:pPr>
        <w:pStyle w:val="2"/>
        <w:numPr>
          <w:ilvl w:val="0"/>
          <w:numId w:val="0"/>
        </w:numPr>
        <w:ind w:left="567"/>
        <w:jc w:val="center"/>
      </w:pPr>
      <w:r w:rsidRPr="00750C44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9</w:t>
      </w:r>
      <w:r w:rsidRPr="00750C44">
        <w:rPr>
          <w:b/>
          <w:bCs/>
          <w:sz w:val="32"/>
          <w:szCs w:val="32"/>
        </w:rPr>
        <w:br/>
      </w:r>
      <w:r w:rsidRPr="00664062">
        <w:rPr>
          <w:b/>
          <w:bCs/>
          <w:sz w:val="32"/>
          <w:szCs w:val="32"/>
        </w:rPr>
        <w:t>Обработка коллекций</w:t>
      </w:r>
    </w:p>
    <w:p w14:paraId="6B684187" w14:textId="77777777" w:rsidR="00664062" w:rsidRDefault="00664062">
      <w:pPr>
        <w:pStyle w:val="1"/>
        <w:numPr>
          <w:ilvl w:val="0"/>
          <w:numId w:val="13"/>
        </w:numPr>
      </w:pPr>
      <w:r>
        <w:t>Цель работы</w:t>
      </w:r>
    </w:p>
    <w:p w14:paraId="1780AC6D" w14:textId="77777777" w:rsidR="00664062" w:rsidRDefault="00664062">
      <w:pPr>
        <w:pStyle w:val="2"/>
        <w:numPr>
          <w:ilvl w:val="1"/>
          <w:numId w:val="12"/>
        </w:numPr>
      </w:pPr>
      <w:r>
        <w:t xml:space="preserve">Изучить процесс работы с коллекциями в приложениях на </w:t>
      </w:r>
      <w:proofErr w:type="spellStart"/>
      <w:r>
        <w:t>Kotlin</w:t>
      </w:r>
      <w:proofErr w:type="spellEnd"/>
      <w:r>
        <w:t>.</w:t>
      </w:r>
    </w:p>
    <w:p w14:paraId="2CCEE828" w14:textId="77777777" w:rsidR="00664062" w:rsidRDefault="00664062" w:rsidP="00664062">
      <w:pPr>
        <w:pStyle w:val="1"/>
      </w:pPr>
      <w:r>
        <w:t>Контрольные вопросы</w:t>
      </w:r>
    </w:p>
    <w:p w14:paraId="4B578EFD" w14:textId="72177438" w:rsidR="00664062" w:rsidRDefault="00664062" w:rsidP="00664062">
      <w:pPr>
        <w:pStyle w:val="2"/>
      </w:pPr>
      <w:r>
        <w:t xml:space="preserve">Какие стандартные типы данных коллекций имеются в </w:t>
      </w:r>
      <w:proofErr w:type="spellStart"/>
      <w:r>
        <w:t>Kotlin</w:t>
      </w:r>
      <w:proofErr w:type="spellEnd"/>
      <w:r>
        <w:t>?</w:t>
      </w:r>
    </w:p>
    <w:p w14:paraId="3EF11E67" w14:textId="1A1FAEC8" w:rsidR="00664062" w:rsidRDefault="00664062" w:rsidP="00664062">
      <w:pPr>
        <w:pStyle w:val="2"/>
        <w:numPr>
          <w:ilvl w:val="0"/>
          <w:numId w:val="0"/>
        </w:numPr>
        <w:ind w:firstLine="567"/>
      </w:pPr>
      <w:proofErr w:type="spellStart"/>
      <w:r>
        <w:t>List</w:t>
      </w:r>
      <w:proofErr w:type="spellEnd"/>
      <w:r>
        <w:t xml:space="preserve"> (Список) </w:t>
      </w:r>
      <w:r w:rsidR="004F7AF4">
        <w:t>-</w:t>
      </w:r>
      <w:r>
        <w:t xml:space="preserve"> упорядоченная коллекция элементов с доступом по индексу. Может содержать дубликаты.</w:t>
      </w:r>
    </w:p>
    <w:p w14:paraId="432825BE" w14:textId="77777777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 xml:space="preserve">Неизменяемый: </w:t>
      </w:r>
      <w:proofErr w:type="spellStart"/>
      <w:r>
        <w:t>List</w:t>
      </w:r>
      <w:proofErr w:type="spellEnd"/>
      <w:r>
        <w:t xml:space="preserve"> (создается через </w:t>
      </w:r>
      <w:proofErr w:type="spellStart"/>
      <w:proofErr w:type="gramStart"/>
      <w:r>
        <w:t>listOf</w:t>
      </w:r>
      <w:proofErr w:type="spellEnd"/>
      <w:r>
        <w:t>(</w:t>
      </w:r>
      <w:proofErr w:type="gramEnd"/>
      <w:r>
        <w:t>)).</w:t>
      </w:r>
    </w:p>
    <w:p w14:paraId="763CB912" w14:textId="77777777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 xml:space="preserve">Изменяемый: </w:t>
      </w:r>
      <w:proofErr w:type="spellStart"/>
      <w:r>
        <w:t>MutableList</w:t>
      </w:r>
      <w:proofErr w:type="spellEnd"/>
      <w:r>
        <w:t xml:space="preserve"> (создается через </w:t>
      </w:r>
      <w:proofErr w:type="spellStart"/>
      <w:proofErr w:type="gramStart"/>
      <w:r>
        <w:t>mutableListOf</w:t>
      </w:r>
      <w:proofErr w:type="spellEnd"/>
      <w:r>
        <w:t>(</w:t>
      </w:r>
      <w:proofErr w:type="gramEnd"/>
      <w:r>
        <w:t>)).</w:t>
      </w:r>
    </w:p>
    <w:p w14:paraId="1294D995" w14:textId="4A5E5C87" w:rsidR="00664062" w:rsidRDefault="00664062" w:rsidP="00664062">
      <w:pPr>
        <w:pStyle w:val="2"/>
        <w:numPr>
          <w:ilvl w:val="0"/>
          <w:numId w:val="0"/>
        </w:numPr>
        <w:ind w:firstLine="567"/>
      </w:pPr>
      <w:proofErr w:type="spellStart"/>
      <w:r>
        <w:t>Set</w:t>
      </w:r>
      <w:proofErr w:type="spellEnd"/>
      <w:r>
        <w:t xml:space="preserve"> (Множество) </w:t>
      </w:r>
      <w:r w:rsidR="004F7AF4">
        <w:t>-</w:t>
      </w:r>
      <w:r>
        <w:t xml:space="preserve"> коллекция уникальных элементов. Не может содержать дубликатов.</w:t>
      </w:r>
    </w:p>
    <w:p w14:paraId="736BEE49" w14:textId="77777777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 xml:space="preserve">Неизменяемый: </w:t>
      </w:r>
      <w:proofErr w:type="spellStart"/>
      <w:r>
        <w:t>Set</w:t>
      </w:r>
      <w:proofErr w:type="spellEnd"/>
      <w:r>
        <w:t xml:space="preserve"> (создается через </w:t>
      </w:r>
      <w:proofErr w:type="spellStart"/>
      <w:proofErr w:type="gramStart"/>
      <w:r>
        <w:t>setOf</w:t>
      </w:r>
      <w:proofErr w:type="spellEnd"/>
      <w:r>
        <w:t>(</w:t>
      </w:r>
      <w:proofErr w:type="gramEnd"/>
      <w:r>
        <w:t>)).</w:t>
      </w:r>
    </w:p>
    <w:p w14:paraId="0EA15976" w14:textId="77777777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 xml:space="preserve">Изменяемый: </w:t>
      </w:r>
      <w:proofErr w:type="spellStart"/>
      <w:r>
        <w:t>MutableSet</w:t>
      </w:r>
      <w:proofErr w:type="spellEnd"/>
      <w:r>
        <w:t xml:space="preserve"> (создается через </w:t>
      </w:r>
      <w:proofErr w:type="spellStart"/>
      <w:proofErr w:type="gramStart"/>
      <w:r>
        <w:t>mutableSetOf</w:t>
      </w:r>
      <w:proofErr w:type="spellEnd"/>
      <w:r>
        <w:t>(</w:t>
      </w:r>
      <w:proofErr w:type="gramEnd"/>
      <w:r>
        <w:t>)).</w:t>
      </w:r>
    </w:p>
    <w:p w14:paraId="5EF1CFEB" w14:textId="1038DAC5" w:rsidR="00664062" w:rsidRDefault="00664062" w:rsidP="00664062">
      <w:pPr>
        <w:pStyle w:val="2"/>
        <w:numPr>
          <w:ilvl w:val="0"/>
          <w:numId w:val="0"/>
        </w:numPr>
        <w:ind w:firstLine="567"/>
      </w:pPr>
      <w:proofErr w:type="spellStart"/>
      <w:r>
        <w:t>Map</w:t>
      </w:r>
      <w:proofErr w:type="spellEnd"/>
      <w:r>
        <w:t xml:space="preserve"> (Словарь/Карта) </w:t>
      </w:r>
      <w:r w:rsidR="004F7AF4">
        <w:t>-</w:t>
      </w:r>
      <w:r>
        <w:t xml:space="preserve"> набор пар «ключ </w:t>
      </w:r>
      <w:r w:rsidR="004F7AF4">
        <w:t>-</w:t>
      </w:r>
      <w:r>
        <w:t xml:space="preserve"> значение». Ключи уникальны, каждому ключу соответствует ровно одно значение.</w:t>
      </w:r>
    </w:p>
    <w:p w14:paraId="7DC25238" w14:textId="77777777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 xml:space="preserve">Неизменяемый: </w:t>
      </w:r>
      <w:proofErr w:type="spellStart"/>
      <w:r>
        <w:t>Map</w:t>
      </w:r>
      <w:proofErr w:type="spellEnd"/>
      <w:r>
        <w:t xml:space="preserve"> (создается через </w:t>
      </w:r>
      <w:proofErr w:type="spellStart"/>
      <w:proofErr w:type="gramStart"/>
      <w:r>
        <w:t>mapOf</w:t>
      </w:r>
      <w:proofErr w:type="spellEnd"/>
      <w:r>
        <w:t>(</w:t>
      </w:r>
      <w:proofErr w:type="gramEnd"/>
      <w:r>
        <w:t>)).</w:t>
      </w:r>
    </w:p>
    <w:p w14:paraId="0DD34B5F" w14:textId="22D9251B" w:rsidR="00664062" w:rsidRDefault="00664062" w:rsidP="00664062">
      <w:pPr>
        <w:pStyle w:val="2"/>
        <w:numPr>
          <w:ilvl w:val="0"/>
          <w:numId w:val="0"/>
        </w:numPr>
        <w:ind w:left="567"/>
      </w:pPr>
      <w:r>
        <w:t xml:space="preserve">Изменяемый: </w:t>
      </w:r>
      <w:proofErr w:type="spellStart"/>
      <w:r>
        <w:t>MutableMap</w:t>
      </w:r>
      <w:proofErr w:type="spellEnd"/>
      <w:r>
        <w:t xml:space="preserve"> (создается через </w:t>
      </w:r>
      <w:proofErr w:type="spellStart"/>
      <w:proofErr w:type="gramStart"/>
      <w:r>
        <w:t>mutableMapOf</w:t>
      </w:r>
      <w:proofErr w:type="spellEnd"/>
      <w:r>
        <w:t>(</w:t>
      </w:r>
      <w:proofErr w:type="gramEnd"/>
      <w:r>
        <w:t>))</w:t>
      </w:r>
    </w:p>
    <w:p w14:paraId="422A8C8A" w14:textId="77777777" w:rsidR="00664062" w:rsidRDefault="00664062" w:rsidP="00664062">
      <w:pPr>
        <w:pStyle w:val="2"/>
        <w:numPr>
          <w:ilvl w:val="0"/>
          <w:numId w:val="0"/>
        </w:numPr>
        <w:ind w:left="567"/>
      </w:pPr>
    </w:p>
    <w:p w14:paraId="791568A8" w14:textId="755E5C54" w:rsidR="00664062" w:rsidRDefault="00664062" w:rsidP="00664062">
      <w:pPr>
        <w:pStyle w:val="2"/>
      </w:pPr>
      <w:r>
        <w:t xml:space="preserve">Как объявить коллекцию в </w:t>
      </w:r>
      <w:proofErr w:type="spellStart"/>
      <w:r>
        <w:t>Kotlin</w:t>
      </w:r>
      <w:proofErr w:type="spellEnd"/>
      <w:r>
        <w:t>?</w:t>
      </w:r>
    </w:p>
    <w:p w14:paraId="3078AF88" w14:textId="663FB288" w:rsidR="00664062" w:rsidRPr="004F7AF4" w:rsidRDefault="004F7AF4" w:rsidP="00664062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4F7AF4">
        <w:rPr>
          <w:lang w:val="en-US"/>
        </w:rPr>
        <w:t>val</w:t>
      </w:r>
      <w:proofErr w:type="spellEnd"/>
      <w:r w:rsidRPr="004F7AF4">
        <w:rPr>
          <w:lang w:val="en-US"/>
        </w:rPr>
        <w:t xml:space="preserve"> </w:t>
      </w:r>
      <w:proofErr w:type="spellStart"/>
      <w:r w:rsidRPr="004F7AF4">
        <w:rPr>
          <w:lang w:val="en-US"/>
        </w:rPr>
        <w:t>mutableList</w:t>
      </w:r>
      <w:proofErr w:type="spellEnd"/>
      <w:r w:rsidRPr="004F7AF4">
        <w:rPr>
          <w:lang w:val="en-US"/>
        </w:rPr>
        <w:t xml:space="preserve"> = </w:t>
      </w:r>
      <w:proofErr w:type="spellStart"/>
      <w:proofErr w:type="gramStart"/>
      <w:r w:rsidRPr="004F7AF4">
        <w:rPr>
          <w:lang w:val="en-US"/>
        </w:rPr>
        <w:t>mutableListOf</w:t>
      </w:r>
      <w:proofErr w:type="spellEnd"/>
      <w:r w:rsidRPr="004F7AF4">
        <w:rPr>
          <w:lang w:val="en-US"/>
        </w:rPr>
        <w:t>(</w:t>
      </w:r>
      <w:proofErr w:type="gramEnd"/>
      <w:r w:rsidRPr="004F7AF4">
        <w:rPr>
          <w:lang w:val="en-US"/>
        </w:rPr>
        <w:t>"Apple", "Banana")</w:t>
      </w:r>
    </w:p>
    <w:p w14:paraId="1C274C59" w14:textId="77777777" w:rsidR="00664062" w:rsidRPr="004F7AF4" w:rsidRDefault="00664062" w:rsidP="00664062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455CF2B0" w14:textId="2AA8B612" w:rsidR="00664062" w:rsidRDefault="00664062" w:rsidP="00664062">
      <w:pPr>
        <w:pStyle w:val="2"/>
      </w:pPr>
      <w:r>
        <w:t xml:space="preserve">Как добавить элемент в список в </w:t>
      </w:r>
      <w:proofErr w:type="spellStart"/>
      <w:r>
        <w:t>Kotlin</w:t>
      </w:r>
      <w:proofErr w:type="spellEnd"/>
      <w:r>
        <w:t>?</w:t>
      </w:r>
    </w:p>
    <w:p w14:paraId="10C951AE" w14:textId="1A604DA1" w:rsidR="00664062" w:rsidRDefault="004F7AF4" w:rsidP="00664062">
      <w:pPr>
        <w:pStyle w:val="2"/>
        <w:numPr>
          <w:ilvl w:val="0"/>
          <w:numId w:val="0"/>
        </w:numPr>
        <w:ind w:left="567"/>
      </w:pPr>
      <w:proofErr w:type="spellStart"/>
      <w:r w:rsidRPr="004F7AF4">
        <w:t>fruits.add</w:t>
      </w:r>
      <w:proofErr w:type="spellEnd"/>
      <w:r w:rsidRPr="004F7AF4">
        <w:t>("</w:t>
      </w:r>
      <w:proofErr w:type="spellStart"/>
      <w:r w:rsidRPr="004F7AF4">
        <w:t>Orange</w:t>
      </w:r>
      <w:proofErr w:type="spellEnd"/>
      <w:r w:rsidRPr="004F7AF4">
        <w:t>")</w:t>
      </w:r>
    </w:p>
    <w:p w14:paraId="24FB821F" w14:textId="77777777" w:rsidR="00664062" w:rsidRDefault="00664062" w:rsidP="00664062">
      <w:pPr>
        <w:pStyle w:val="2"/>
        <w:numPr>
          <w:ilvl w:val="0"/>
          <w:numId w:val="0"/>
        </w:numPr>
        <w:ind w:left="567"/>
      </w:pPr>
    </w:p>
    <w:p w14:paraId="19D714F2" w14:textId="5FBB98F4" w:rsidR="00664062" w:rsidRDefault="00664062" w:rsidP="00664062">
      <w:pPr>
        <w:pStyle w:val="2"/>
      </w:pPr>
      <w:r>
        <w:t xml:space="preserve">Как добавить элемент в словарь в </w:t>
      </w:r>
      <w:proofErr w:type="spellStart"/>
      <w:r>
        <w:t>Kotlin</w:t>
      </w:r>
      <w:proofErr w:type="spellEnd"/>
      <w:r>
        <w:t>?</w:t>
      </w:r>
    </w:p>
    <w:p w14:paraId="6847A131" w14:textId="32B5C011" w:rsidR="00664062" w:rsidRDefault="004F7AF4" w:rsidP="00664062">
      <w:pPr>
        <w:pStyle w:val="2"/>
        <w:numPr>
          <w:ilvl w:val="0"/>
          <w:numId w:val="0"/>
        </w:numPr>
        <w:ind w:left="567"/>
      </w:pPr>
      <w:proofErr w:type="spellStart"/>
      <w:proofErr w:type="gramStart"/>
      <w:r w:rsidRPr="004F7AF4">
        <w:t>colors.put</w:t>
      </w:r>
      <w:proofErr w:type="spellEnd"/>
      <w:r w:rsidRPr="004F7AF4">
        <w:t>(</w:t>
      </w:r>
      <w:proofErr w:type="gramEnd"/>
      <w:r w:rsidRPr="004F7AF4">
        <w:t>"</w:t>
      </w:r>
      <w:proofErr w:type="spellStart"/>
      <w:r w:rsidRPr="004F7AF4">
        <w:t>Blue</w:t>
      </w:r>
      <w:proofErr w:type="spellEnd"/>
      <w:r w:rsidRPr="004F7AF4">
        <w:t>", "#0000FF")</w:t>
      </w:r>
    </w:p>
    <w:p w14:paraId="54C6F9A0" w14:textId="77777777" w:rsidR="00664062" w:rsidRDefault="00664062" w:rsidP="00664062">
      <w:pPr>
        <w:pStyle w:val="2"/>
        <w:numPr>
          <w:ilvl w:val="0"/>
          <w:numId w:val="0"/>
        </w:numPr>
        <w:ind w:left="567"/>
      </w:pPr>
    </w:p>
    <w:p w14:paraId="6B4B3492" w14:textId="77777777" w:rsidR="00664062" w:rsidRDefault="00664062" w:rsidP="00664062">
      <w:pPr>
        <w:pStyle w:val="2"/>
      </w:pPr>
      <w:r>
        <w:t xml:space="preserve">Как перебрать элементы коллекции в </w:t>
      </w:r>
      <w:proofErr w:type="spellStart"/>
      <w:r>
        <w:t>Kotlin</w:t>
      </w:r>
      <w:proofErr w:type="spellEnd"/>
      <w:r>
        <w:t>?</w:t>
      </w:r>
    </w:p>
    <w:p w14:paraId="33628EC9" w14:textId="77777777" w:rsidR="004F7AF4" w:rsidRPr="006B0BB9" w:rsidRDefault="004F7AF4" w:rsidP="004F7AF4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6B0BB9">
        <w:rPr>
          <w:lang w:val="en-US"/>
        </w:rPr>
        <w:t>for (item in items) {</w:t>
      </w:r>
    </w:p>
    <w:p w14:paraId="670C8DBC" w14:textId="77777777" w:rsidR="004F7AF4" w:rsidRPr="006B0BB9" w:rsidRDefault="004F7AF4" w:rsidP="004F7AF4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6B0BB9">
        <w:rPr>
          <w:lang w:val="en-US"/>
        </w:rPr>
        <w:t xml:space="preserve">    </w:t>
      </w:r>
      <w:proofErr w:type="spellStart"/>
      <w:r w:rsidRPr="006B0BB9">
        <w:rPr>
          <w:lang w:val="en-US"/>
        </w:rPr>
        <w:t>println</w:t>
      </w:r>
      <w:proofErr w:type="spellEnd"/>
      <w:r w:rsidRPr="006B0BB9">
        <w:rPr>
          <w:lang w:val="en-US"/>
        </w:rPr>
        <w:t>(item)</w:t>
      </w:r>
    </w:p>
    <w:p w14:paraId="2C493986" w14:textId="67A64188" w:rsidR="00664062" w:rsidRDefault="004F7AF4" w:rsidP="004F7AF4">
      <w:pPr>
        <w:pStyle w:val="2"/>
        <w:numPr>
          <w:ilvl w:val="0"/>
          <w:numId w:val="0"/>
        </w:numPr>
        <w:ind w:left="567"/>
      </w:pPr>
      <w:r>
        <w:t>}</w:t>
      </w:r>
    </w:p>
    <w:p w14:paraId="33A50682" w14:textId="77777777" w:rsidR="00664062" w:rsidRDefault="00664062" w:rsidP="00664062">
      <w:pPr>
        <w:pStyle w:val="2"/>
        <w:numPr>
          <w:ilvl w:val="0"/>
          <w:numId w:val="0"/>
        </w:numPr>
        <w:ind w:left="567"/>
      </w:pPr>
    </w:p>
    <w:p w14:paraId="3F2CA8C5" w14:textId="77777777" w:rsidR="00664062" w:rsidRDefault="00664062" w:rsidP="00664062">
      <w:pPr>
        <w:pStyle w:val="2"/>
      </w:pPr>
      <w:r>
        <w:t xml:space="preserve">Какие операции с множествами доступны в </w:t>
      </w:r>
      <w:proofErr w:type="spellStart"/>
      <w:r>
        <w:rPr>
          <w:lang w:val="en-US"/>
        </w:rPr>
        <w:t>Kotlin</w:t>
      </w:r>
      <w:proofErr w:type="spellEnd"/>
      <w:r>
        <w:t>?</w:t>
      </w:r>
    </w:p>
    <w:p w14:paraId="4ACB6F1D" w14:textId="77777777" w:rsidR="004F7AF4" w:rsidRPr="006B0BB9" w:rsidRDefault="004F7AF4" w:rsidP="004F7AF4">
      <w:pPr>
        <w:pStyle w:val="2"/>
        <w:numPr>
          <w:ilvl w:val="0"/>
          <w:numId w:val="0"/>
        </w:numPr>
        <w:ind w:firstLine="567"/>
        <w:rPr>
          <w:lang w:val="en-US"/>
        </w:rPr>
      </w:pPr>
      <w:proofErr w:type="spellStart"/>
      <w:r w:rsidRPr="006B0BB9">
        <w:rPr>
          <w:lang w:val="en-US"/>
        </w:rPr>
        <w:t>val</w:t>
      </w:r>
      <w:proofErr w:type="spellEnd"/>
      <w:r w:rsidRPr="006B0BB9">
        <w:rPr>
          <w:lang w:val="en-US"/>
        </w:rPr>
        <w:t xml:space="preserve"> set = </w:t>
      </w:r>
      <w:proofErr w:type="spellStart"/>
      <w:proofErr w:type="gramStart"/>
      <w:r w:rsidRPr="006B0BB9">
        <w:rPr>
          <w:lang w:val="en-US"/>
        </w:rPr>
        <w:t>setOf</w:t>
      </w:r>
      <w:proofErr w:type="spellEnd"/>
      <w:r w:rsidRPr="006B0BB9">
        <w:rPr>
          <w:lang w:val="en-US"/>
        </w:rPr>
        <w:t>(</w:t>
      </w:r>
      <w:proofErr w:type="gramEnd"/>
      <w:r w:rsidRPr="006B0BB9">
        <w:rPr>
          <w:lang w:val="en-US"/>
        </w:rPr>
        <w:t>1, 2, 3)</w:t>
      </w:r>
    </w:p>
    <w:p w14:paraId="79729854" w14:textId="77777777" w:rsidR="004F7AF4" w:rsidRPr="006B0BB9" w:rsidRDefault="004F7AF4" w:rsidP="004F7AF4">
      <w:pPr>
        <w:pStyle w:val="2"/>
        <w:numPr>
          <w:ilvl w:val="0"/>
          <w:numId w:val="0"/>
        </w:numPr>
        <w:ind w:firstLine="567"/>
        <w:rPr>
          <w:lang w:val="en-US"/>
        </w:rPr>
      </w:pPr>
      <w:proofErr w:type="spellStart"/>
      <w:r w:rsidRPr="006B0BB9">
        <w:rPr>
          <w:lang w:val="en-US"/>
        </w:rPr>
        <w:t>println</w:t>
      </w:r>
      <w:proofErr w:type="spellEnd"/>
      <w:r w:rsidRPr="006B0BB9">
        <w:rPr>
          <w:lang w:val="en-US"/>
        </w:rPr>
        <w:t>(</w:t>
      </w:r>
      <w:proofErr w:type="spellStart"/>
      <w:proofErr w:type="gramStart"/>
      <w:r w:rsidRPr="006B0BB9">
        <w:rPr>
          <w:lang w:val="en-US"/>
        </w:rPr>
        <w:t>set.size</w:t>
      </w:r>
      <w:proofErr w:type="spellEnd"/>
      <w:proofErr w:type="gramEnd"/>
      <w:r w:rsidRPr="006B0BB9">
        <w:rPr>
          <w:lang w:val="en-US"/>
        </w:rPr>
        <w:t xml:space="preserve">)          // </w:t>
      </w:r>
      <w:r>
        <w:t>Размер</w:t>
      </w:r>
    </w:p>
    <w:p w14:paraId="3C4AC4D4" w14:textId="77777777" w:rsidR="004F7AF4" w:rsidRPr="004F7AF4" w:rsidRDefault="004F7AF4" w:rsidP="004F7AF4">
      <w:pPr>
        <w:pStyle w:val="2"/>
        <w:numPr>
          <w:ilvl w:val="0"/>
          <w:numId w:val="0"/>
        </w:numPr>
        <w:ind w:firstLine="567"/>
        <w:rPr>
          <w:lang w:val="en-US"/>
        </w:rPr>
      </w:pPr>
      <w:proofErr w:type="spellStart"/>
      <w:r w:rsidRPr="004F7AF4">
        <w:rPr>
          <w:lang w:val="en-US"/>
        </w:rPr>
        <w:t>println</w:t>
      </w:r>
      <w:proofErr w:type="spellEnd"/>
      <w:r w:rsidRPr="004F7AF4">
        <w:rPr>
          <w:lang w:val="en-US"/>
        </w:rPr>
        <w:t>(</w:t>
      </w:r>
      <w:proofErr w:type="spellStart"/>
      <w:proofErr w:type="gramStart"/>
      <w:r w:rsidRPr="004F7AF4">
        <w:rPr>
          <w:lang w:val="en-US"/>
        </w:rPr>
        <w:t>set.contains</w:t>
      </w:r>
      <w:proofErr w:type="spellEnd"/>
      <w:proofErr w:type="gramEnd"/>
      <w:r w:rsidRPr="004F7AF4">
        <w:rPr>
          <w:lang w:val="en-US"/>
        </w:rPr>
        <w:t>(1))   // true (</w:t>
      </w:r>
      <w:r>
        <w:t>или</w:t>
      </w:r>
      <w:r w:rsidRPr="004F7AF4">
        <w:rPr>
          <w:lang w:val="en-US"/>
        </w:rPr>
        <w:t>: 1 in set)</w:t>
      </w:r>
    </w:p>
    <w:p w14:paraId="40E9899C" w14:textId="1B6DCBAA" w:rsidR="00664062" w:rsidRDefault="004F7AF4" w:rsidP="004F7AF4">
      <w:pPr>
        <w:pStyle w:val="2"/>
        <w:numPr>
          <w:ilvl w:val="0"/>
          <w:numId w:val="0"/>
        </w:numPr>
        <w:ind w:left="567"/>
      </w:pPr>
      <w:proofErr w:type="spellStart"/>
      <w:r>
        <w:t>println</w:t>
      </w:r>
      <w:proofErr w:type="spellEnd"/>
      <w:r>
        <w:t>(</w:t>
      </w:r>
      <w:proofErr w:type="spellStart"/>
      <w:proofErr w:type="gramStart"/>
      <w:r>
        <w:t>set.isEmpty</w:t>
      </w:r>
      <w:proofErr w:type="spellEnd"/>
      <w:proofErr w:type="gramEnd"/>
      <w:r>
        <w:t xml:space="preserve">())     // </w:t>
      </w:r>
      <w:proofErr w:type="spellStart"/>
      <w:r>
        <w:t>false</w:t>
      </w:r>
      <w:proofErr w:type="spellEnd"/>
    </w:p>
    <w:p w14:paraId="1DB9BCDE" w14:textId="77777777" w:rsidR="00664062" w:rsidRDefault="00664062" w:rsidP="00664062">
      <w:pPr>
        <w:pStyle w:val="2"/>
        <w:numPr>
          <w:ilvl w:val="0"/>
          <w:numId w:val="0"/>
        </w:numPr>
        <w:ind w:left="567"/>
      </w:pPr>
    </w:p>
    <w:p w14:paraId="5A50F71E" w14:textId="77777777" w:rsidR="00664062" w:rsidRDefault="00664062" w:rsidP="00664062">
      <w:pPr>
        <w:pStyle w:val="1"/>
      </w:pPr>
      <w:r>
        <w:t>Вывод</w:t>
      </w:r>
    </w:p>
    <w:p w14:paraId="09CF676C" w14:textId="6F8966E8" w:rsidR="00634D09" w:rsidRPr="00B824FE" w:rsidRDefault="00664062" w:rsidP="004F7AF4">
      <w:pPr>
        <w:pStyle w:val="2"/>
      </w:pPr>
      <w:r>
        <w:t xml:space="preserve">В ходе лабораторной работы </w:t>
      </w:r>
      <w:r w:rsidR="004F7AF4">
        <w:t>были созданы</w:t>
      </w:r>
      <w:r>
        <w:t xml:space="preserve"> </w:t>
      </w:r>
      <w:r w:rsidR="00B66647">
        <w:t>коллекции</w:t>
      </w:r>
      <w:r>
        <w:t xml:space="preserve"> в приложении </w:t>
      </w:r>
      <w:proofErr w:type="spellStart"/>
      <w:r>
        <w:rPr>
          <w:lang w:val="en-US"/>
        </w:rPr>
        <w:t>Kotlin</w:t>
      </w:r>
      <w:proofErr w:type="spellEnd"/>
      <w:r w:rsidRPr="005548F2">
        <w:t>.</w:t>
      </w:r>
    </w:p>
    <w:p w14:paraId="34BCBF0F" w14:textId="1651BC48" w:rsidR="00E75F5C" w:rsidRDefault="00E75F5C" w:rsidP="00E75F5C">
      <w:pPr>
        <w:pStyle w:val="10"/>
      </w:pPr>
      <w:r>
        <w:lastRenderedPageBreak/>
        <w:t>Лабораторная работа №10</w:t>
      </w:r>
      <w:r w:rsidRPr="0003242E">
        <w:br/>
      </w:r>
      <w:r w:rsidRPr="00E75F5C">
        <w:t xml:space="preserve">Использование </w:t>
      </w:r>
      <w:proofErr w:type="spellStart"/>
      <w:r w:rsidRPr="00E75F5C">
        <w:t>корутин</w:t>
      </w:r>
      <w:proofErr w:type="spellEnd"/>
    </w:p>
    <w:p w14:paraId="47FA6762" w14:textId="289A98C1" w:rsidR="00E75F5C" w:rsidRDefault="00E75F5C">
      <w:pPr>
        <w:pStyle w:val="1"/>
        <w:numPr>
          <w:ilvl w:val="0"/>
          <w:numId w:val="4"/>
        </w:numPr>
      </w:pPr>
      <w:r>
        <w:t>Цель работы</w:t>
      </w:r>
    </w:p>
    <w:p w14:paraId="49E04663" w14:textId="246164D4" w:rsidR="00AD1632" w:rsidRDefault="000D6BDD" w:rsidP="00AD1632">
      <w:pPr>
        <w:pStyle w:val="2"/>
        <w:numPr>
          <w:ilvl w:val="0"/>
          <w:numId w:val="0"/>
        </w:numPr>
        <w:ind w:left="567"/>
      </w:pPr>
      <w:r w:rsidRPr="000D6BDD">
        <w:rPr>
          <w:rFonts w:ascii="TimesNewRomanPSMT" w:hAnsi="TimesNewRomanPSMT"/>
          <w:color w:val="000000"/>
        </w:rPr>
        <w:t xml:space="preserve">1.1 </w:t>
      </w:r>
      <w:r w:rsidR="00AD1632">
        <w:rPr>
          <w:rFonts w:ascii="TimesNewRomanPSMT" w:hAnsi="TimesNewRomanPSMT"/>
          <w:color w:val="000000"/>
        </w:rPr>
        <w:t>Изучить процесс создания и использования сопрограмм в</w:t>
      </w:r>
      <w:r w:rsidR="00AD1632">
        <w:rPr>
          <w:rFonts w:ascii="TimesNewRomanPSMT" w:hAnsi="TimesNewRomanPSMT"/>
          <w:color w:val="000000"/>
        </w:rPr>
        <w:br/>
        <w:t xml:space="preserve">приложениях на </w:t>
      </w:r>
      <w:proofErr w:type="spellStart"/>
      <w:r w:rsidR="00AD1632">
        <w:rPr>
          <w:rFonts w:ascii="TimesNewRomanPSMT" w:hAnsi="TimesNewRomanPSMT"/>
          <w:color w:val="000000"/>
        </w:rPr>
        <w:t>Kotlin</w:t>
      </w:r>
      <w:proofErr w:type="spellEnd"/>
      <w:r w:rsidR="00AD1632">
        <w:rPr>
          <w:rFonts w:ascii="TimesNewRomanPSMT" w:hAnsi="TimesNewRomanPSMT"/>
          <w:color w:val="000000"/>
        </w:rPr>
        <w:t>.</w:t>
      </w:r>
    </w:p>
    <w:p w14:paraId="25B280C9" w14:textId="77777777" w:rsidR="00E75F5C" w:rsidRDefault="00E75F5C" w:rsidP="00E75F5C">
      <w:pPr>
        <w:pStyle w:val="1"/>
      </w:pPr>
      <w:r>
        <w:t>Контрольные вопросы</w:t>
      </w:r>
    </w:p>
    <w:p w14:paraId="77849C7A" w14:textId="1A5D9290" w:rsidR="00E75F5C" w:rsidRPr="000D6BDD" w:rsidRDefault="000D6BDD" w:rsidP="000D6BDD">
      <w:pPr>
        <w:pStyle w:val="2"/>
      </w:pPr>
      <w:r>
        <w:rPr>
          <w:rFonts w:ascii="TimesNewRomanPSMT" w:hAnsi="TimesNewRomanPSMT"/>
          <w:color w:val="000000"/>
        </w:rPr>
        <w:t>Что такое «</w:t>
      </w:r>
      <w:proofErr w:type="spellStart"/>
      <w:r>
        <w:rPr>
          <w:rFonts w:ascii="TimesNewRomanPSMT" w:hAnsi="TimesNewRomanPSMT"/>
          <w:color w:val="000000"/>
        </w:rPr>
        <w:t>корутина</w:t>
      </w:r>
      <w:proofErr w:type="spellEnd"/>
      <w:r>
        <w:rPr>
          <w:rFonts w:ascii="TimesNewRomanPSMT" w:hAnsi="TimesNewRomanPSMT"/>
          <w:color w:val="000000"/>
        </w:rPr>
        <w:t>»?</w:t>
      </w:r>
    </w:p>
    <w:p w14:paraId="12CC70F6" w14:textId="38D119FC" w:rsidR="000D6BDD" w:rsidRPr="000D6BDD" w:rsidRDefault="000D6BDD" w:rsidP="000D6BDD">
      <w:pPr>
        <w:pStyle w:val="2"/>
        <w:numPr>
          <w:ilvl w:val="0"/>
          <w:numId w:val="0"/>
        </w:numPr>
        <w:ind w:left="567"/>
      </w:pPr>
      <w:r w:rsidRPr="000D6BDD">
        <w:rPr>
          <w:rFonts w:ascii="TimesNewRomanPSMT" w:hAnsi="TimesNewRomanPSMT"/>
          <w:bCs/>
          <w:color w:val="000000"/>
        </w:rPr>
        <w:t>блок кода, который работает асинхронно, то есть по очереди</w:t>
      </w:r>
      <w:r w:rsidRPr="000D6BDD">
        <w:rPr>
          <w:rFonts w:ascii="TimesNewRomanPSMT" w:hAnsi="TimesNewRomanPSMT"/>
          <w:color w:val="000000"/>
        </w:rPr>
        <w:t>.</w:t>
      </w:r>
    </w:p>
    <w:p w14:paraId="2EE4A339" w14:textId="77777777" w:rsidR="000D6BDD" w:rsidRDefault="000D6BDD" w:rsidP="000D6BDD">
      <w:pPr>
        <w:pStyle w:val="2"/>
        <w:numPr>
          <w:ilvl w:val="0"/>
          <w:numId w:val="0"/>
        </w:numPr>
        <w:ind w:left="567"/>
      </w:pPr>
    </w:p>
    <w:p w14:paraId="3573DC52" w14:textId="72A6FF5C" w:rsidR="00E75F5C" w:rsidRDefault="000D6BDD" w:rsidP="00E75F5C">
      <w:pPr>
        <w:pStyle w:val="2"/>
      </w:pPr>
      <w:r>
        <w:rPr>
          <w:rFonts w:ascii="TimesNewRomanPSMT" w:hAnsi="TimesNewRomanPSMT"/>
          <w:color w:val="000000"/>
        </w:rPr>
        <w:t xml:space="preserve">Для чего используется </w:t>
      </w:r>
      <w:proofErr w:type="spellStart"/>
      <w:r>
        <w:rPr>
          <w:rFonts w:ascii="TimesNewRomanPSMT" w:hAnsi="TimesNewRomanPSMT"/>
          <w:color w:val="000000"/>
        </w:rPr>
        <w:t>launch</w:t>
      </w:r>
      <w:proofErr w:type="spellEnd"/>
      <w:r>
        <w:rPr>
          <w:rFonts w:ascii="TimesNewRomanPSMT" w:hAnsi="TimesNewRomanPSMT"/>
          <w:color w:val="000000"/>
        </w:rPr>
        <w:t>?</w:t>
      </w:r>
    </w:p>
    <w:p w14:paraId="38D81420" w14:textId="660A0D39" w:rsidR="00E75F5C" w:rsidRPr="000D6BDD" w:rsidRDefault="000D6BDD" w:rsidP="000D6BDD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0D6BDD">
        <w:rPr>
          <w:rFonts w:ascii="TimesNewRomanPSMT" w:hAnsi="TimesNewRomanPSMT"/>
          <w:bCs/>
          <w:color w:val="000000"/>
        </w:rPr>
        <w:t xml:space="preserve">Для запуска </w:t>
      </w:r>
      <w:proofErr w:type="spellStart"/>
      <w:r w:rsidRPr="000D6BDD">
        <w:rPr>
          <w:rFonts w:ascii="TimesNewRomanPSMT" w:hAnsi="TimesNewRomanPSMT"/>
          <w:bCs/>
          <w:color w:val="000000"/>
        </w:rPr>
        <w:t>корутины</w:t>
      </w:r>
      <w:proofErr w:type="spellEnd"/>
      <w:r w:rsidRPr="000D6BDD">
        <w:rPr>
          <w:rFonts w:ascii="TimesNewRomanPSMT" w:hAnsi="TimesNewRomanPSMT"/>
          <w:bCs/>
          <w:color w:val="000000"/>
        </w:rPr>
        <w:t>, которая выполняется в фоновом режиме без возврата результата</w:t>
      </w:r>
      <w:r w:rsidRPr="000D6BDD">
        <w:rPr>
          <w:rFonts w:ascii="TimesNewRomanPSMT" w:hAnsi="TimesNewRomanPSMT"/>
          <w:color w:val="000000"/>
        </w:rPr>
        <w:t>.</w:t>
      </w:r>
    </w:p>
    <w:p w14:paraId="5488DD66" w14:textId="77777777" w:rsidR="00E75F5C" w:rsidRPr="000D6BDD" w:rsidRDefault="00E75F5C" w:rsidP="00E75F5C">
      <w:pPr>
        <w:pStyle w:val="1"/>
        <w:numPr>
          <w:ilvl w:val="0"/>
          <w:numId w:val="0"/>
        </w:numPr>
      </w:pPr>
    </w:p>
    <w:p w14:paraId="21A280BA" w14:textId="4164B367" w:rsidR="00E75F5C" w:rsidRDefault="000D6BDD" w:rsidP="00E75F5C">
      <w:pPr>
        <w:pStyle w:val="2"/>
      </w:pPr>
      <w:r>
        <w:rPr>
          <w:rFonts w:ascii="TimesNewRomanPSMT" w:hAnsi="TimesNewRomanPSMT"/>
          <w:color w:val="000000"/>
        </w:rPr>
        <w:t xml:space="preserve">Какие особенности использования у </w:t>
      </w:r>
      <w:proofErr w:type="spellStart"/>
      <w:r>
        <w:rPr>
          <w:rFonts w:ascii="TimesNewRomanPSMT" w:hAnsi="TimesNewRomanPSMT"/>
          <w:color w:val="000000"/>
        </w:rPr>
        <w:t>suspend</w:t>
      </w:r>
      <w:proofErr w:type="spellEnd"/>
      <w:r>
        <w:rPr>
          <w:rFonts w:ascii="TimesNewRomanPSMT" w:hAnsi="TimesNewRomanPSMT"/>
          <w:color w:val="000000"/>
        </w:rPr>
        <w:t>-функций?</w:t>
      </w:r>
      <w:r w:rsidR="00E75F5C">
        <w:t>?</w:t>
      </w:r>
    </w:p>
    <w:p w14:paraId="72311DE8" w14:textId="32A59DED" w:rsidR="00E75F5C" w:rsidRPr="000D6BDD" w:rsidRDefault="000D6BDD" w:rsidP="00E75F5C">
      <w:pPr>
        <w:pStyle w:val="2"/>
        <w:numPr>
          <w:ilvl w:val="0"/>
          <w:numId w:val="0"/>
        </w:numPr>
        <w:ind w:left="567"/>
      </w:pPr>
      <w:r>
        <w:rPr>
          <w:rFonts w:ascii="TimesNewRomanPSMT" w:hAnsi="TimesNewRomanPSMT"/>
          <w:bCs/>
          <w:color w:val="000000"/>
        </w:rPr>
        <w:t>П</w:t>
      </w:r>
      <w:r w:rsidRPr="000D6BDD">
        <w:rPr>
          <w:rFonts w:ascii="TimesNewRomanPSMT" w:hAnsi="TimesNewRomanPSMT"/>
          <w:bCs/>
          <w:color w:val="000000"/>
        </w:rPr>
        <w:t>риостанавливать выполнение кода без блокировки потока</w:t>
      </w:r>
      <w:r w:rsidR="00E75F5C" w:rsidRPr="000D6BDD">
        <w:t>.</w:t>
      </w:r>
    </w:p>
    <w:p w14:paraId="61555247" w14:textId="77777777" w:rsidR="00E75F5C" w:rsidRPr="000D6BDD" w:rsidRDefault="00E75F5C" w:rsidP="00E75F5C">
      <w:pPr>
        <w:pStyle w:val="2"/>
        <w:numPr>
          <w:ilvl w:val="0"/>
          <w:numId w:val="0"/>
        </w:numPr>
        <w:ind w:left="567"/>
      </w:pPr>
    </w:p>
    <w:p w14:paraId="21425785" w14:textId="0F44464B" w:rsidR="00E75F5C" w:rsidRDefault="000D6BDD" w:rsidP="00E75F5C">
      <w:pPr>
        <w:pStyle w:val="2"/>
      </w:pPr>
      <w:r>
        <w:rPr>
          <w:rFonts w:ascii="TimesNewRomanPSMT" w:hAnsi="TimesNewRomanPSMT"/>
          <w:color w:val="000000"/>
        </w:rPr>
        <w:t xml:space="preserve">Как приостановить выполнение </w:t>
      </w:r>
      <w:proofErr w:type="spellStart"/>
      <w:r>
        <w:rPr>
          <w:rFonts w:ascii="TimesNewRomanPSMT" w:hAnsi="TimesNewRomanPSMT"/>
          <w:color w:val="000000"/>
        </w:rPr>
        <w:t>корутины</w:t>
      </w:r>
      <w:proofErr w:type="spellEnd"/>
      <w:r w:rsidR="00E75F5C">
        <w:t>?</w:t>
      </w:r>
    </w:p>
    <w:p w14:paraId="14BC224D" w14:textId="4C513C38" w:rsidR="000D6BDD" w:rsidRPr="005D63FD" w:rsidRDefault="000D6BDD" w:rsidP="005D63FD">
      <w:pPr>
        <w:pStyle w:val="HTML"/>
        <w:shd w:val="clear" w:color="auto" w:fill="1E1F22"/>
        <w:rPr>
          <w:color w:val="BCBEC4"/>
          <w:lang w:val="en-US"/>
        </w:rPr>
      </w:pPr>
      <w:r>
        <w:rPr>
          <w:lang w:val="en-US"/>
        </w:rPr>
        <w:tab/>
      </w:r>
      <w:proofErr w:type="spellStart"/>
      <w:r w:rsidR="005D63FD">
        <w:rPr>
          <w:color w:val="BCBEC4"/>
          <w:lang w:val="en-US"/>
        </w:rPr>
        <w:t>deley</w:t>
      </w:r>
      <w:proofErr w:type="spellEnd"/>
      <w:r w:rsidR="005D63FD">
        <w:rPr>
          <w:color w:val="BCBEC4"/>
          <w:lang w:val="en-US"/>
        </w:rPr>
        <w:t>(</w:t>
      </w:r>
      <w:r w:rsidR="005D63FD">
        <w:rPr>
          <w:color w:val="BCBEC4"/>
        </w:rPr>
        <w:t>миллисекунды</w:t>
      </w:r>
      <w:r w:rsidR="005D63FD">
        <w:rPr>
          <w:color w:val="BCBEC4"/>
          <w:lang w:val="en-US"/>
        </w:rPr>
        <w:t>)</w:t>
      </w:r>
    </w:p>
    <w:p w14:paraId="4FEF15E4" w14:textId="06439F88" w:rsidR="00E75F5C" w:rsidRDefault="00E75F5C" w:rsidP="00E75F5C">
      <w:pPr>
        <w:pStyle w:val="2"/>
        <w:numPr>
          <w:ilvl w:val="0"/>
          <w:numId w:val="0"/>
        </w:numPr>
        <w:ind w:left="567"/>
      </w:pPr>
    </w:p>
    <w:p w14:paraId="22279CC1" w14:textId="3917D269" w:rsidR="00E75F5C" w:rsidRDefault="005D63FD" w:rsidP="00E75F5C">
      <w:pPr>
        <w:pStyle w:val="2"/>
      </w:pPr>
      <w:r>
        <w:rPr>
          <w:rFonts w:ascii="TimesNewRomanPSMT" w:hAnsi="TimesNewRomanPSMT"/>
          <w:color w:val="000000"/>
        </w:rPr>
        <w:t xml:space="preserve">Как отменить выполнение </w:t>
      </w:r>
      <w:proofErr w:type="spellStart"/>
      <w:r>
        <w:rPr>
          <w:rFonts w:ascii="TimesNewRomanPSMT" w:hAnsi="TimesNewRomanPSMT"/>
          <w:color w:val="000000"/>
        </w:rPr>
        <w:t>корутины</w:t>
      </w:r>
      <w:proofErr w:type="spellEnd"/>
      <w:r w:rsidR="00E75F5C">
        <w:t>?</w:t>
      </w:r>
    </w:p>
    <w:p w14:paraId="00878CAE" w14:textId="1F12ED0D" w:rsidR="005D63FD" w:rsidRPr="005D63FD" w:rsidRDefault="005D63FD" w:rsidP="005D63FD">
      <w:pPr>
        <w:pStyle w:val="HTML"/>
        <w:shd w:val="clear" w:color="auto" w:fill="1E1F22"/>
        <w:rPr>
          <w:color w:val="BCBEC4"/>
          <w:lang w:val="en-US"/>
        </w:rPr>
      </w:pPr>
      <w:r>
        <w:rPr>
          <w:lang w:val="en-US"/>
        </w:rPr>
        <w:tab/>
      </w:r>
      <w:proofErr w:type="spellStart"/>
      <w:r w:rsidRPr="00BC44C6">
        <w:rPr>
          <w:color w:val="CF8E6D"/>
          <w:lang w:val="en-US"/>
        </w:rPr>
        <w:t>val</w:t>
      </w:r>
      <w:proofErr w:type="spellEnd"/>
      <w:r w:rsidRPr="00BC44C6">
        <w:rPr>
          <w:color w:val="CF8E6D"/>
          <w:lang w:val="en-US"/>
        </w:rPr>
        <w:t xml:space="preserve"> </w:t>
      </w:r>
      <w:r w:rsidRPr="00BC44C6">
        <w:rPr>
          <w:color w:val="BCBEC4"/>
          <w:lang w:val="en-US"/>
        </w:rPr>
        <w:t xml:space="preserve">job = </w:t>
      </w:r>
      <w:r w:rsidRPr="00BC44C6">
        <w:rPr>
          <w:i/>
          <w:iCs/>
          <w:color w:val="57AAF7"/>
          <w:lang w:val="en-US"/>
        </w:rPr>
        <w:t xml:space="preserve">launch </w:t>
      </w:r>
      <w:proofErr w:type="gramStart"/>
      <w:r w:rsidRPr="00BC44C6">
        <w:rPr>
          <w:b/>
          <w:bCs/>
          <w:color w:val="BCBEC4"/>
          <w:lang w:val="en-US"/>
        </w:rPr>
        <w:t>{</w:t>
      </w:r>
      <w:r>
        <w:rPr>
          <w:color w:val="BCBEC4"/>
          <w:lang w:val="en-US"/>
        </w:rPr>
        <w:t xml:space="preserve"> …</w:t>
      </w:r>
      <w:proofErr w:type="gramEnd"/>
      <w:r>
        <w:rPr>
          <w:color w:val="BCBEC4"/>
          <w:lang w:val="en-US"/>
        </w:rPr>
        <w:t xml:space="preserve"> }</w:t>
      </w:r>
    </w:p>
    <w:p w14:paraId="7BD99C20" w14:textId="6B2CA7DB" w:rsidR="005D63FD" w:rsidRPr="00BC44C6" w:rsidRDefault="005D63FD" w:rsidP="005D63FD">
      <w:pPr>
        <w:pStyle w:val="HTML"/>
        <w:shd w:val="clear" w:color="auto" w:fill="1E1F22"/>
        <w:rPr>
          <w:color w:val="BCBEC4"/>
          <w:lang w:val="en-US"/>
        </w:rPr>
      </w:pPr>
      <w:r>
        <w:rPr>
          <w:lang w:val="en-US"/>
        </w:rPr>
        <w:tab/>
      </w:r>
      <w:proofErr w:type="spellStart"/>
      <w:proofErr w:type="gramStart"/>
      <w:r w:rsidRPr="00BC44C6">
        <w:rPr>
          <w:color w:val="BCBEC4"/>
          <w:lang w:val="en-US"/>
        </w:rPr>
        <w:t>job.cancel</w:t>
      </w:r>
      <w:proofErr w:type="spellEnd"/>
      <w:proofErr w:type="gramEnd"/>
      <w:r w:rsidRPr="00BC44C6">
        <w:rPr>
          <w:color w:val="BCBEC4"/>
          <w:lang w:val="en-US"/>
        </w:rPr>
        <w:t>()</w:t>
      </w:r>
    </w:p>
    <w:p w14:paraId="324F4155" w14:textId="258A2D47" w:rsidR="000D6BDD" w:rsidRDefault="000D6BDD" w:rsidP="00E75F5C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A266DBE" w14:textId="7DC8DB38" w:rsidR="000D6BDD" w:rsidRDefault="00C123DB" w:rsidP="000D6BDD">
      <w:pPr>
        <w:pStyle w:val="2"/>
      </w:pPr>
      <w:r>
        <w:rPr>
          <w:rFonts w:ascii="TimesNewRomanPSMT" w:hAnsi="TimesNewRomanPSMT"/>
          <w:color w:val="000000"/>
        </w:rPr>
        <w:t xml:space="preserve">Как подключить библиотеку для работы с </w:t>
      </w:r>
      <w:proofErr w:type="spellStart"/>
      <w:r>
        <w:rPr>
          <w:rFonts w:ascii="TimesNewRomanPSMT" w:hAnsi="TimesNewRomanPSMT"/>
          <w:color w:val="000000"/>
        </w:rPr>
        <w:t>корутинами</w:t>
      </w:r>
      <w:proofErr w:type="spellEnd"/>
      <w:r w:rsidR="000D6BDD">
        <w:t>?</w:t>
      </w:r>
    </w:p>
    <w:p w14:paraId="40F7B6A3" w14:textId="29F0D551" w:rsidR="000D6BDD" w:rsidRPr="00C123DB" w:rsidRDefault="00C123DB" w:rsidP="00E75F5C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 xml:space="preserve">File -&gt; Project </w:t>
      </w:r>
      <w:proofErr w:type="spellStart"/>
      <w:r>
        <w:rPr>
          <w:lang w:val="en-US"/>
        </w:rPr>
        <w:t>Stracture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Libreries</w:t>
      </w:r>
      <w:proofErr w:type="spellEnd"/>
      <w:r>
        <w:rPr>
          <w:lang w:val="en-US"/>
        </w:rPr>
        <w:t xml:space="preserve"> -&gt; “+” -&gt; From Maven -&gt; </w:t>
      </w:r>
      <w:r>
        <w:t>найти</w:t>
      </w:r>
      <w:r w:rsidRPr="00C123DB">
        <w:rPr>
          <w:lang w:val="en-US"/>
        </w:rPr>
        <w:t xml:space="preserve"> </w:t>
      </w:r>
      <w:r>
        <w:t>библиотеку</w:t>
      </w:r>
      <w:r>
        <w:rPr>
          <w:lang w:val="en-US"/>
        </w:rPr>
        <w:t xml:space="preserve"> -&gt; ok</w:t>
      </w:r>
    </w:p>
    <w:p w14:paraId="1B1EA626" w14:textId="77777777" w:rsidR="00E75F5C" w:rsidRPr="00C123DB" w:rsidRDefault="00E75F5C" w:rsidP="00E75F5C">
      <w:pPr>
        <w:pStyle w:val="2"/>
        <w:numPr>
          <w:ilvl w:val="0"/>
          <w:numId w:val="0"/>
        </w:numPr>
        <w:ind w:firstLine="567"/>
        <w:rPr>
          <w:lang w:val="en-US"/>
        </w:rPr>
      </w:pPr>
    </w:p>
    <w:p w14:paraId="01D8C7D1" w14:textId="77777777" w:rsidR="00E75F5C" w:rsidRDefault="00E75F5C" w:rsidP="00E75F5C">
      <w:pPr>
        <w:pStyle w:val="1"/>
      </w:pPr>
      <w:r>
        <w:t>Вывод</w:t>
      </w:r>
    </w:p>
    <w:p w14:paraId="5D3EC41B" w14:textId="5FC02D24" w:rsidR="00BC44C6" w:rsidRPr="00BC44C6" w:rsidRDefault="00E75F5C" w:rsidP="00BC44C6">
      <w:pPr>
        <w:pStyle w:val="2"/>
        <w:rPr>
          <w:rFonts w:ascii="TimesNewRomanPSMT" w:hAnsi="TimesNewRomanPSMT"/>
          <w:color w:val="000000"/>
        </w:rPr>
      </w:pPr>
      <w:r>
        <w:t xml:space="preserve">В ходе лабораторной работы </w:t>
      </w:r>
      <w:r w:rsidR="0025646A">
        <w:t xml:space="preserve">созданы </w:t>
      </w:r>
      <w:r w:rsidR="0025646A">
        <w:rPr>
          <w:rFonts w:ascii="TimesNewRomanPSMT" w:hAnsi="TimesNewRomanPSMT"/>
          <w:color w:val="000000"/>
        </w:rPr>
        <w:t xml:space="preserve">сопрограммы в приложении на </w:t>
      </w:r>
      <w:proofErr w:type="spellStart"/>
      <w:r w:rsidR="0025646A">
        <w:rPr>
          <w:rFonts w:ascii="TimesNewRomanPSMT" w:hAnsi="TimesNewRomanPSMT"/>
          <w:color w:val="000000"/>
          <w:lang w:val="en-US"/>
        </w:rPr>
        <w:t>kotlin</w:t>
      </w:r>
      <w:proofErr w:type="spellEnd"/>
      <w:r w:rsidR="0025646A">
        <w:rPr>
          <w:rFonts w:ascii="TimesNewRomanPSMT" w:hAnsi="TimesNewRomanPSMT"/>
          <w:color w:val="000000"/>
        </w:rPr>
        <w:t>.</w:t>
      </w:r>
    </w:p>
    <w:p w14:paraId="5636C8D5" w14:textId="77777777" w:rsidR="00BC44C6" w:rsidRDefault="00BC44C6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br w:type="page"/>
      </w:r>
    </w:p>
    <w:p w14:paraId="3713C870" w14:textId="77A50C6F" w:rsidR="008153D6" w:rsidRDefault="008153D6" w:rsidP="008153D6">
      <w:pPr>
        <w:pStyle w:val="10"/>
      </w:pPr>
      <w:r>
        <w:lastRenderedPageBreak/>
        <w:t>Лабораторная работа №11</w:t>
      </w:r>
      <w:r w:rsidRPr="0003242E">
        <w:br/>
      </w:r>
      <w:r w:rsidRPr="008153D6">
        <w:t>Создание эмуляторов и подключение устройств</w:t>
      </w:r>
    </w:p>
    <w:p w14:paraId="0CFD3E18" w14:textId="77777777" w:rsidR="008153D6" w:rsidRDefault="008153D6">
      <w:pPr>
        <w:pStyle w:val="1"/>
        <w:numPr>
          <w:ilvl w:val="0"/>
          <w:numId w:val="16"/>
        </w:numPr>
      </w:pPr>
      <w:r>
        <w:t>Цель работы</w:t>
      </w:r>
    </w:p>
    <w:p w14:paraId="6A43C42E" w14:textId="3C5808D6" w:rsidR="008153D6" w:rsidRDefault="008153D6" w:rsidP="008153D6">
      <w:pPr>
        <w:pStyle w:val="2"/>
        <w:numPr>
          <w:ilvl w:val="0"/>
          <w:numId w:val="0"/>
        </w:numPr>
        <w:ind w:left="567"/>
      </w:pPr>
      <w:r w:rsidRPr="000D6BDD">
        <w:rPr>
          <w:rFonts w:ascii="TimesNewRomanPSMT" w:hAnsi="TimesNewRomanPSMT"/>
          <w:color w:val="000000"/>
        </w:rPr>
        <w:t xml:space="preserve">1.1 </w:t>
      </w:r>
      <w:r w:rsidRPr="008153D6">
        <w:rPr>
          <w:rFonts w:ascii="TimesNewRomanPSMT" w:hAnsi="TimesNewRomanPSMT"/>
          <w:color w:val="000000"/>
        </w:rPr>
        <w:t>Изучить процесс создания эмуляторов и подключения устройств для мобильной разработки.</w:t>
      </w:r>
    </w:p>
    <w:p w14:paraId="44CA1205" w14:textId="77777777" w:rsidR="008153D6" w:rsidRDefault="008153D6" w:rsidP="008153D6">
      <w:pPr>
        <w:pStyle w:val="1"/>
      </w:pPr>
      <w:r>
        <w:t>Контрольные вопросы</w:t>
      </w:r>
    </w:p>
    <w:p w14:paraId="062444D9" w14:textId="7EB041EE" w:rsidR="008153D6" w:rsidRDefault="008153D6" w:rsidP="008153D6">
      <w:pPr>
        <w:pStyle w:val="2"/>
      </w:pPr>
      <w:r w:rsidRPr="008153D6">
        <w:t>Что такое AVD?</w:t>
      </w:r>
    </w:p>
    <w:p w14:paraId="7227DF59" w14:textId="3D408ED7" w:rsidR="008153D6" w:rsidRDefault="008153D6" w:rsidP="008153D6">
      <w:pPr>
        <w:pStyle w:val="2"/>
        <w:numPr>
          <w:ilvl w:val="0"/>
          <w:numId w:val="0"/>
        </w:numPr>
        <w:ind w:left="567"/>
      </w:pPr>
      <w:r>
        <w:t>Э</w:t>
      </w:r>
      <w:r w:rsidRPr="008153D6">
        <w:t xml:space="preserve">то конфигурация, которая описывает характеристики реального </w:t>
      </w:r>
      <w:proofErr w:type="spellStart"/>
      <w:r w:rsidRPr="008153D6">
        <w:t>Android</w:t>
      </w:r>
      <w:proofErr w:type="spellEnd"/>
      <w:r w:rsidRPr="008153D6">
        <w:t>-устройства для запуска в эмуляторе.</w:t>
      </w:r>
    </w:p>
    <w:p w14:paraId="5A79C4AB" w14:textId="018F4661" w:rsidR="008153D6" w:rsidRPr="008153D6" w:rsidRDefault="008153D6" w:rsidP="008153D6">
      <w:pPr>
        <w:pStyle w:val="2"/>
        <w:numPr>
          <w:ilvl w:val="0"/>
          <w:numId w:val="0"/>
        </w:numPr>
        <w:ind w:left="567"/>
      </w:pPr>
    </w:p>
    <w:p w14:paraId="149F5417" w14:textId="5445C7B5" w:rsidR="008153D6" w:rsidRDefault="008153D6" w:rsidP="008153D6">
      <w:pPr>
        <w:pStyle w:val="2"/>
      </w:pPr>
      <w:r w:rsidRPr="008153D6">
        <w:t>Что такое эмулятор?</w:t>
      </w:r>
      <w:r>
        <w:rPr>
          <w:lang w:val="en-US"/>
        </w:rPr>
        <w:t xml:space="preserve"> </w:t>
      </w:r>
    </w:p>
    <w:p w14:paraId="3632C1E9" w14:textId="1AFCA33D" w:rsidR="008153D6" w:rsidRDefault="008153D6" w:rsidP="008153D6">
      <w:pPr>
        <w:pStyle w:val="2"/>
        <w:numPr>
          <w:ilvl w:val="0"/>
          <w:numId w:val="0"/>
        </w:numPr>
        <w:ind w:left="567"/>
      </w:pPr>
      <w:r>
        <w:t>Э</w:t>
      </w:r>
      <w:r w:rsidRPr="008153D6">
        <w:t xml:space="preserve">то программа, которая имитирует работу реального </w:t>
      </w:r>
      <w:proofErr w:type="spellStart"/>
      <w:r>
        <w:t>усторйства</w:t>
      </w:r>
      <w:proofErr w:type="spellEnd"/>
      <w:r>
        <w:t>.</w:t>
      </w:r>
    </w:p>
    <w:p w14:paraId="35AD5063" w14:textId="77777777" w:rsidR="008153D6" w:rsidRPr="008153D6" w:rsidRDefault="008153D6" w:rsidP="008153D6">
      <w:pPr>
        <w:pStyle w:val="2"/>
        <w:numPr>
          <w:ilvl w:val="0"/>
          <w:numId w:val="0"/>
        </w:numPr>
        <w:ind w:left="567"/>
      </w:pPr>
    </w:p>
    <w:p w14:paraId="3C37CED9" w14:textId="08ED4395" w:rsidR="008153D6" w:rsidRDefault="008153D6" w:rsidP="008153D6">
      <w:pPr>
        <w:pStyle w:val="2"/>
      </w:pPr>
      <w:r w:rsidRPr="008153D6">
        <w:t>Что определяет профиль устройства?</w:t>
      </w:r>
    </w:p>
    <w:p w14:paraId="02BF88BC" w14:textId="531C8D2B" w:rsidR="008153D6" w:rsidRDefault="008153D6" w:rsidP="008153D6">
      <w:pPr>
        <w:pStyle w:val="2"/>
        <w:numPr>
          <w:ilvl w:val="0"/>
          <w:numId w:val="0"/>
        </w:numPr>
        <w:ind w:left="567"/>
      </w:pPr>
      <w:r w:rsidRPr="008153D6">
        <w:t>Профиль определяет аппаратные свойства: размер экрана, объем оперативной памяти, наличие камер</w:t>
      </w:r>
      <w:r>
        <w:t xml:space="preserve"> и</w:t>
      </w:r>
      <w:r w:rsidRPr="008153D6">
        <w:t xml:space="preserve"> датчиков.</w:t>
      </w:r>
    </w:p>
    <w:p w14:paraId="505ED079" w14:textId="77777777" w:rsidR="008153D6" w:rsidRPr="008153D6" w:rsidRDefault="008153D6" w:rsidP="008153D6">
      <w:pPr>
        <w:pStyle w:val="2"/>
        <w:numPr>
          <w:ilvl w:val="0"/>
          <w:numId w:val="0"/>
        </w:numPr>
        <w:ind w:left="567"/>
      </w:pPr>
    </w:p>
    <w:p w14:paraId="5BFBF3CD" w14:textId="041C83E2" w:rsidR="008153D6" w:rsidRDefault="008153D6" w:rsidP="008153D6">
      <w:pPr>
        <w:pStyle w:val="2"/>
      </w:pPr>
      <w:r w:rsidRPr="008153D6">
        <w:t>Как создать новый эмулятор?</w:t>
      </w:r>
    </w:p>
    <w:p w14:paraId="5A6F8A61" w14:textId="124AC1CE" w:rsidR="008153D6" w:rsidRDefault="008153D6" w:rsidP="008153D6">
      <w:pPr>
        <w:pStyle w:val="2"/>
        <w:numPr>
          <w:ilvl w:val="0"/>
          <w:numId w:val="0"/>
        </w:numPr>
        <w:ind w:left="567"/>
      </w:pPr>
      <w:r w:rsidRPr="008153D6">
        <w:t>Откр</w:t>
      </w:r>
      <w:r>
        <w:t>ыть</w:t>
      </w:r>
      <w:r w:rsidRPr="008153D6">
        <w:t xml:space="preserve"> </w:t>
      </w:r>
      <w:r w:rsidRPr="008153D6">
        <w:rPr>
          <w:lang w:val="en-US"/>
        </w:rPr>
        <w:t>Device</w:t>
      </w:r>
      <w:r w:rsidRPr="008153D6">
        <w:t xml:space="preserve"> </w:t>
      </w:r>
      <w:r w:rsidRPr="008153D6">
        <w:rPr>
          <w:lang w:val="en-US"/>
        </w:rPr>
        <w:t>Manager</w:t>
      </w:r>
      <w:r w:rsidRPr="008153D6">
        <w:t xml:space="preserve"> в </w:t>
      </w:r>
      <w:r w:rsidRPr="008153D6">
        <w:rPr>
          <w:lang w:val="en-US"/>
        </w:rPr>
        <w:t>Android</w:t>
      </w:r>
      <w:r w:rsidRPr="008153D6">
        <w:t xml:space="preserve"> </w:t>
      </w:r>
      <w:r w:rsidRPr="008153D6">
        <w:rPr>
          <w:lang w:val="en-US"/>
        </w:rPr>
        <w:t>Studio</w:t>
      </w:r>
      <w:r>
        <w:t>, нажать</w:t>
      </w:r>
      <w:r w:rsidRPr="008153D6">
        <w:t xml:space="preserve"> </w:t>
      </w:r>
      <w:r w:rsidRPr="008153D6">
        <w:rPr>
          <w:lang w:val="en-US"/>
        </w:rPr>
        <w:t>Create</w:t>
      </w:r>
      <w:r w:rsidRPr="008153D6">
        <w:t xml:space="preserve"> </w:t>
      </w:r>
      <w:r w:rsidRPr="008153D6">
        <w:rPr>
          <w:lang w:val="en-US"/>
        </w:rPr>
        <w:t>Device</w:t>
      </w:r>
      <w:r>
        <w:t>, выбрать</w:t>
      </w:r>
      <w:r w:rsidRPr="008153D6">
        <w:t xml:space="preserve"> профиль устройства и версию </w:t>
      </w:r>
      <w:r w:rsidRPr="008153D6">
        <w:rPr>
          <w:lang w:val="en-US"/>
        </w:rPr>
        <w:t>Android</w:t>
      </w:r>
      <w:r>
        <w:t>, нажать</w:t>
      </w:r>
      <w:r w:rsidRPr="008153D6">
        <w:t xml:space="preserve"> </w:t>
      </w:r>
      <w:r w:rsidRPr="008153D6">
        <w:rPr>
          <w:lang w:val="en-US"/>
        </w:rPr>
        <w:t>Finish</w:t>
      </w:r>
      <w:r>
        <w:t>.</w:t>
      </w:r>
    </w:p>
    <w:p w14:paraId="552E23A9" w14:textId="77777777" w:rsidR="008153D6" w:rsidRDefault="008153D6" w:rsidP="008153D6">
      <w:pPr>
        <w:pStyle w:val="2"/>
        <w:numPr>
          <w:ilvl w:val="0"/>
          <w:numId w:val="0"/>
        </w:numPr>
        <w:ind w:left="567"/>
      </w:pPr>
    </w:p>
    <w:p w14:paraId="662369A0" w14:textId="15549D77" w:rsidR="008153D6" w:rsidRDefault="008153D6" w:rsidP="008153D6">
      <w:pPr>
        <w:pStyle w:val="2"/>
      </w:pPr>
      <w:r w:rsidRPr="008153D6">
        <w:t>Как указать расширенные настройки эмулятора?</w:t>
      </w:r>
    </w:p>
    <w:p w14:paraId="2F84D10D" w14:textId="3391F26B" w:rsidR="008153D6" w:rsidRDefault="008153D6" w:rsidP="008153D6">
      <w:pPr>
        <w:pStyle w:val="2"/>
        <w:numPr>
          <w:ilvl w:val="0"/>
          <w:numId w:val="0"/>
        </w:numPr>
        <w:ind w:left="567"/>
      </w:pPr>
      <w:r w:rsidRPr="008153D6">
        <w:t xml:space="preserve">При создании или редактировании эмулятора нажать кнопку </w:t>
      </w:r>
      <w:proofErr w:type="spellStart"/>
      <w:r w:rsidRPr="008153D6">
        <w:t>Show</w:t>
      </w:r>
      <w:proofErr w:type="spellEnd"/>
      <w:r w:rsidRPr="008153D6">
        <w:t xml:space="preserve"> </w:t>
      </w:r>
      <w:proofErr w:type="spellStart"/>
      <w:r w:rsidRPr="008153D6">
        <w:t>Advanced</w:t>
      </w:r>
      <w:proofErr w:type="spellEnd"/>
      <w:r w:rsidRPr="008153D6">
        <w:t xml:space="preserve"> </w:t>
      </w:r>
      <w:proofErr w:type="spellStart"/>
      <w:r w:rsidRPr="008153D6">
        <w:t>Settings</w:t>
      </w:r>
      <w:proofErr w:type="spellEnd"/>
      <w:r w:rsidRPr="008153D6">
        <w:t xml:space="preserve"> внизу окна конфигурации.</w:t>
      </w:r>
    </w:p>
    <w:p w14:paraId="05B31EFD" w14:textId="77777777" w:rsidR="008153D6" w:rsidRPr="008153D6" w:rsidRDefault="008153D6" w:rsidP="008153D6">
      <w:pPr>
        <w:pStyle w:val="2"/>
        <w:numPr>
          <w:ilvl w:val="0"/>
          <w:numId w:val="0"/>
        </w:numPr>
        <w:ind w:left="567"/>
      </w:pPr>
    </w:p>
    <w:p w14:paraId="36711575" w14:textId="6795BA38" w:rsidR="008153D6" w:rsidRDefault="008153D6" w:rsidP="008153D6">
      <w:pPr>
        <w:pStyle w:val="2"/>
      </w:pPr>
      <w:r w:rsidRPr="008153D6">
        <w:t xml:space="preserve">Какие эмуляторы могут использоваться вместо эмуляторов </w:t>
      </w:r>
      <w:proofErr w:type="spellStart"/>
      <w:r w:rsidRPr="008153D6">
        <w:t>Android</w:t>
      </w:r>
      <w:proofErr w:type="spellEnd"/>
      <w:r w:rsidRPr="008153D6">
        <w:t xml:space="preserve"> </w:t>
      </w:r>
      <w:proofErr w:type="spellStart"/>
      <w:r w:rsidRPr="008153D6">
        <w:t>Studio</w:t>
      </w:r>
      <w:proofErr w:type="spellEnd"/>
      <w:r w:rsidRPr="008153D6">
        <w:t>?</w:t>
      </w:r>
    </w:p>
    <w:p w14:paraId="17D1D2EE" w14:textId="7573D331" w:rsidR="008153D6" w:rsidRPr="008153D6" w:rsidRDefault="008153D6" w:rsidP="008153D6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8153D6">
        <w:rPr>
          <w:lang w:val="en-US"/>
        </w:rPr>
        <w:t>Genymotion</w:t>
      </w:r>
      <w:proofErr w:type="spellEnd"/>
      <w:r w:rsidRPr="008153D6">
        <w:rPr>
          <w:lang w:val="en-US"/>
        </w:rPr>
        <w:t xml:space="preserve">, </w:t>
      </w:r>
      <w:proofErr w:type="spellStart"/>
      <w:r w:rsidRPr="008153D6">
        <w:rPr>
          <w:lang w:val="en-US"/>
        </w:rPr>
        <w:t>BlueStacks</w:t>
      </w:r>
      <w:proofErr w:type="spellEnd"/>
      <w:r w:rsidRPr="008153D6">
        <w:rPr>
          <w:lang w:val="en-US"/>
        </w:rPr>
        <w:t xml:space="preserve">, </w:t>
      </w:r>
      <w:proofErr w:type="spellStart"/>
      <w:r w:rsidRPr="008153D6">
        <w:rPr>
          <w:lang w:val="en-US"/>
        </w:rPr>
        <w:t>NoxPlayer</w:t>
      </w:r>
      <w:proofErr w:type="spellEnd"/>
      <w:r w:rsidRPr="008153D6">
        <w:rPr>
          <w:lang w:val="en-US"/>
        </w:rPr>
        <w:t xml:space="preserve">, </w:t>
      </w:r>
      <w:proofErr w:type="spellStart"/>
      <w:r w:rsidRPr="008153D6">
        <w:rPr>
          <w:lang w:val="en-US"/>
        </w:rPr>
        <w:t>LDPlayer</w:t>
      </w:r>
      <w:proofErr w:type="spellEnd"/>
      <w:r w:rsidRPr="008153D6">
        <w:rPr>
          <w:lang w:val="en-US"/>
        </w:rPr>
        <w:t xml:space="preserve">, </w:t>
      </w:r>
      <w:proofErr w:type="spellStart"/>
      <w:r w:rsidRPr="008153D6">
        <w:rPr>
          <w:lang w:val="en-US"/>
        </w:rPr>
        <w:t>MEmu</w:t>
      </w:r>
      <w:proofErr w:type="spellEnd"/>
    </w:p>
    <w:p w14:paraId="2B50EAC5" w14:textId="77777777" w:rsidR="008153D6" w:rsidRDefault="008153D6" w:rsidP="008153D6">
      <w:pPr>
        <w:pStyle w:val="1"/>
      </w:pPr>
      <w:r>
        <w:t>Вывод</w:t>
      </w:r>
    </w:p>
    <w:p w14:paraId="5A4B430F" w14:textId="034616EB" w:rsidR="008153D6" w:rsidRPr="00BC44C6" w:rsidRDefault="008153D6" w:rsidP="008153D6">
      <w:pPr>
        <w:pStyle w:val="2"/>
        <w:rPr>
          <w:rFonts w:ascii="TimesNewRomanPSMT" w:hAnsi="TimesNewRomanPSMT"/>
          <w:color w:val="000000"/>
        </w:rPr>
      </w:pPr>
      <w:r>
        <w:t xml:space="preserve">В ходе лабораторной работы созданы </w:t>
      </w:r>
      <w:r>
        <w:rPr>
          <w:rFonts w:ascii="TimesNewRomanPSMT" w:hAnsi="TimesNewRomanPSMT"/>
          <w:color w:val="000000"/>
        </w:rPr>
        <w:t>эмуляторы и подключены устройства для мобильной разработки.</w:t>
      </w:r>
    </w:p>
    <w:p w14:paraId="145878D5" w14:textId="77777777" w:rsidR="008153D6" w:rsidRDefault="008153D6" w:rsidP="008153D6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br w:type="page"/>
      </w:r>
    </w:p>
    <w:p w14:paraId="2BFAB946" w14:textId="028145A8" w:rsidR="007E4358" w:rsidRDefault="007E4358" w:rsidP="007E4358">
      <w:pPr>
        <w:pStyle w:val="10"/>
      </w:pPr>
      <w:r>
        <w:lastRenderedPageBreak/>
        <w:t>Лабораторная работа №1</w:t>
      </w:r>
      <w:r w:rsidR="00863226">
        <w:t>2</w:t>
      </w:r>
      <w:r w:rsidRPr="0003242E">
        <w:br/>
      </w:r>
      <w:r w:rsidR="00863226" w:rsidRPr="00863226">
        <w:t>Настройка режима терминала</w:t>
      </w:r>
    </w:p>
    <w:p w14:paraId="4CA2817B" w14:textId="77777777" w:rsidR="007E4358" w:rsidRDefault="007E4358">
      <w:pPr>
        <w:pStyle w:val="1"/>
        <w:numPr>
          <w:ilvl w:val="0"/>
          <w:numId w:val="17"/>
        </w:numPr>
      </w:pPr>
      <w:r>
        <w:t>Цель работы</w:t>
      </w:r>
    </w:p>
    <w:p w14:paraId="114E175D" w14:textId="5A45B3DA" w:rsidR="007E4358" w:rsidRDefault="007E4358" w:rsidP="007E4358">
      <w:pPr>
        <w:pStyle w:val="2"/>
        <w:numPr>
          <w:ilvl w:val="0"/>
          <w:numId w:val="0"/>
        </w:numPr>
        <w:ind w:left="567"/>
      </w:pPr>
      <w:r w:rsidRPr="000D6BDD">
        <w:rPr>
          <w:rFonts w:ascii="TimesNewRomanPSMT" w:hAnsi="TimesNewRomanPSMT"/>
          <w:color w:val="000000"/>
        </w:rPr>
        <w:t xml:space="preserve">1.1 </w:t>
      </w:r>
      <w:r w:rsidR="00863226" w:rsidRPr="00863226">
        <w:rPr>
          <w:rFonts w:ascii="TimesNewRomanPSMT" w:hAnsi="TimesNewRomanPSMT"/>
          <w:color w:val="000000"/>
        </w:rPr>
        <w:t xml:space="preserve">Изучить процесс использования терминала при разработке мобильных приложений </w:t>
      </w:r>
      <w:proofErr w:type="spellStart"/>
      <w:r w:rsidR="00863226" w:rsidRPr="00863226">
        <w:rPr>
          <w:rFonts w:ascii="TimesNewRomanPSMT" w:hAnsi="TimesNewRomanPSMT"/>
          <w:color w:val="000000"/>
        </w:rPr>
        <w:t>Android</w:t>
      </w:r>
      <w:proofErr w:type="spellEnd"/>
      <w:r w:rsidR="00863226" w:rsidRPr="00863226">
        <w:rPr>
          <w:rFonts w:ascii="TimesNewRomanPSMT" w:hAnsi="TimesNewRomanPSMT"/>
          <w:color w:val="000000"/>
        </w:rPr>
        <w:t>.</w:t>
      </w:r>
    </w:p>
    <w:p w14:paraId="7BE30FCA" w14:textId="77777777" w:rsidR="007E4358" w:rsidRDefault="007E4358" w:rsidP="007E4358">
      <w:pPr>
        <w:pStyle w:val="1"/>
      </w:pPr>
      <w:r>
        <w:t>Контрольные вопросы</w:t>
      </w:r>
    </w:p>
    <w:p w14:paraId="61126906" w14:textId="12D39576" w:rsidR="00863226" w:rsidRDefault="00863226" w:rsidP="00863226">
      <w:pPr>
        <w:pStyle w:val="2"/>
      </w:pPr>
      <w:r w:rsidRPr="00863226">
        <w:t xml:space="preserve">Что такое </w:t>
      </w:r>
      <w:proofErr w:type="spellStart"/>
      <w:r w:rsidRPr="00863226">
        <w:t>adb</w:t>
      </w:r>
      <w:proofErr w:type="spellEnd"/>
      <w:r w:rsidRPr="00863226">
        <w:t>?</w:t>
      </w:r>
    </w:p>
    <w:p w14:paraId="2276FA1F" w14:textId="7DFDDEE2" w:rsidR="00863226" w:rsidRDefault="00863226" w:rsidP="00863226">
      <w:pPr>
        <w:pStyle w:val="2"/>
        <w:numPr>
          <w:ilvl w:val="0"/>
          <w:numId w:val="0"/>
        </w:numPr>
        <w:ind w:left="567"/>
      </w:pPr>
      <w:r>
        <w:t>Э</w:t>
      </w:r>
      <w:r w:rsidRPr="00863226">
        <w:t xml:space="preserve">то консольная утилита для управления </w:t>
      </w:r>
      <w:proofErr w:type="spellStart"/>
      <w:r w:rsidRPr="00863226">
        <w:t>Android</w:t>
      </w:r>
      <w:proofErr w:type="spellEnd"/>
      <w:r w:rsidRPr="00863226">
        <w:t>-устройством или эмулятором с компьютера.</w:t>
      </w:r>
    </w:p>
    <w:p w14:paraId="31178E8F" w14:textId="77777777" w:rsidR="00863226" w:rsidRDefault="00863226" w:rsidP="00863226">
      <w:pPr>
        <w:pStyle w:val="2"/>
        <w:numPr>
          <w:ilvl w:val="0"/>
          <w:numId w:val="0"/>
        </w:numPr>
        <w:ind w:left="567"/>
      </w:pPr>
    </w:p>
    <w:p w14:paraId="7CC0CFAD" w14:textId="77777777" w:rsidR="00863226" w:rsidRDefault="00863226" w:rsidP="00863226">
      <w:pPr>
        <w:pStyle w:val="2"/>
      </w:pPr>
      <w:r w:rsidRPr="00863226">
        <w:t xml:space="preserve">Как узнать путь к папке с </w:t>
      </w:r>
      <w:proofErr w:type="spellStart"/>
      <w:r w:rsidRPr="00863226">
        <w:t>adb</w:t>
      </w:r>
      <w:proofErr w:type="spellEnd"/>
      <w:r w:rsidRPr="00863226">
        <w:t>?</w:t>
      </w:r>
    </w:p>
    <w:p w14:paraId="6BFEAE10" w14:textId="10BEC764" w:rsidR="00863226" w:rsidRDefault="00863226" w:rsidP="00863226">
      <w:pPr>
        <w:pStyle w:val="2"/>
        <w:numPr>
          <w:ilvl w:val="0"/>
          <w:numId w:val="0"/>
        </w:numPr>
        <w:ind w:left="567"/>
      </w:pPr>
      <w:r w:rsidRPr="00863226">
        <w:t xml:space="preserve">Открыть </w:t>
      </w:r>
      <w:proofErr w:type="spellStart"/>
      <w:r w:rsidRPr="00863226">
        <w:t>Android</w:t>
      </w:r>
      <w:proofErr w:type="spellEnd"/>
      <w:r w:rsidRPr="00863226">
        <w:t xml:space="preserve"> </w:t>
      </w:r>
      <w:proofErr w:type="spellStart"/>
      <w:r w:rsidRPr="00863226">
        <w:t>Studio</w:t>
      </w:r>
      <w:proofErr w:type="spellEnd"/>
      <w:r w:rsidRPr="00863226">
        <w:t xml:space="preserve">, перейти в SDK </w:t>
      </w:r>
      <w:proofErr w:type="spellStart"/>
      <w:r w:rsidRPr="00863226">
        <w:t>Manager</w:t>
      </w:r>
      <w:proofErr w:type="spellEnd"/>
      <w:r w:rsidRPr="00863226">
        <w:t xml:space="preserve">, скопировать путь </w:t>
      </w:r>
      <w:proofErr w:type="spellStart"/>
      <w:r w:rsidRPr="00863226">
        <w:t>Android</w:t>
      </w:r>
      <w:proofErr w:type="spellEnd"/>
      <w:r w:rsidRPr="00863226">
        <w:t xml:space="preserve"> SDK </w:t>
      </w:r>
      <w:proofErr w:type="spellStart"/>
      <w:r w:rsidRPr="00863226">
        <w:t>Location</w:t>
      </w:r>
      <w:proofErr w:type="spellEnd"/>
      <w:r w:rsidRPr="00863226">
        <w:t xml:space="preserve"> и добавить к нему </w:t>
      </w:r>
      <w:proofErr w:type="spellStart"/>
      <w:r w:rsidRPr="00863226">
        <w:t>platform-tools</w:t>
      </w:r>
      <w:proofErr w:type="spellEnd"/>
      <w:r w:rsidRPr="00863226">
        <w:t>.</w:t>
      </w:r>
    </w:p>
    <w:p w14:paraId="4AD88424" w14:textId="77777777" w:rsidR="00863226" w:rsidRDefault="00863226" w:rsidP="00863226">
      <w:pPr>
        <w:pStyle w:val="2"/>
        <w:numPr>
          <w:ilvl w:val="0"/>
          <w:numId w:val="0"/>
        </w:numPr>
        <w:ind w:left="567"/>
      </w:pPr>
    </w:p>
    <w:p w14:paraId="7B3D0AC2" w14:textId="77777777" w:rsidR="00863226" w:rsidRDefault="00863226" w:rsidP="00863226">
      <w:pPr>
        <w:pStyle w:val="2"/>
      </w:pPr>
      <w:r w:rsidRPr="00863226">
        <w:t xml:space="preserve">Как запустить утилиту </w:t>
      </w:r>
      <w:proofErr w:type="spellStart"/>
      <w:r w:rsidRPr="00863226">
        <w:t>adb</w:t>
      </w:r>
      <w:proofErr w:type="spellEnd"/>
      <w:r w:rsidRPr="00863226">
        <w:t>?</w:t>
      </w:r>
    </w:p>
    <w:p w14:paraId="3DA23827" w14:textId="32F99B26" w:rsidR="00863226" w:rsidRDefault="00863226" w:rsidP="00863226">
      <w:pPr>
        <w:pStyle w:val="2"/>
        <w:numPr>
          <w:ilvl w:val="0"/>
          <w:numId w:val="0"/>
        </w:numPr>
        <w:ind w:left="567"/>
      </w:pPr>
      <w:r w:rsidRPr="00863226">
        <w:t xml:space="preserve">Открыть командную строку, перейти в папку с утилитой или настроить системные переменные, ввести команду </w:t>
      </w:r>
      <w:proofErr w:type="spellStart"/>
      <w:r w:rsidRPr="00863226">
        <w:t>adb</w:t>
      </w:r>
      <w:proofErr w:type="spellEnd"/>
      <w:r w:rsidRPr="00863226">
        <w:t>.</w:t>
      </w:r>
    </w:p>
    <w:p w14:paraId="0C2B63E6" w14:textId="77777777" w:rsidR="00863226" w:rsidRDefault="00863226" w:rsidP="00863226">
      <w:pPr>
        <w:pStyle w:val="2"/>
        <w:numPr>
          <w:ilvl w:val="0"/>
          <w:numId w:val="0"/>
        </w:numPr>
        <w:ind w:left="567"/>
      </w:pPr>
    </w:p>
    <w:p w14:paraId="6DD3FE55" w14:textId="77A41EF5" w:rsidR="00863226" w:rsidRDefault="00863226" w:rsidP="00863226">
      <w:pPr>
        <w:pStyle w:val="2"/>
      </w:pPr>
      <w:r w:rsidRPr="00863226">
        <w:t xml:space="preserve">Как узнать список доступных команд </w:t>
      </w:r>
      <w:proofErr w:type="spellStart"/>
      <w:r w:rsidRPr="00863226">
        <w:t>adb</w:t>
      </w:r>
      <w:proofErr w:type="spellEnd"/>
      <w:r w:rsidRPr="00863226">
        <w:t>?</w:t>
      </w:r>
    </w:p>
    <w:p w14:paraId="558437B6" w14:textId="0CACD98C" w:rsidR="00863226" w:rsidRDefault="00863226" w:rsidP="00863226">
      <w:pPr>
        <w:pStyle w:val="2"/>
        <w:numPr>
          <w:ilvl w:val="0"/>
          <w:numId w:val="0"/>
        </w:numPr>
        <w:ind w:left="567"/>
      </w:pPr>
      <w:r w:rsidRPr="00863226">
        <w:t xml:space="preserve">Ввести в командной строке </w:t>
      </w:r>
      <w:proofErr w:type="spellStart"/>
      <w:r w:rsidRPr="00863226">
        <w:t>adb</w:t>
      </w:r>
      <w:proofErr w:type="spellEnd"/>
      <w:r w:rsidRPr="00863226">
        <w:t xml:space="preserve"> </w:t>
      </w:r>
      <w:proofErr w:type="spellStart"/>
      <w:r w:rsidRPr="00863226">
        <w:t>help</w:t>
      </w:r>
      <w:proofErr w:type="spellEnd"/>
      <w:r w:rsidRPr="00863226">
        <w:t>.</w:t>
      </w:r>
    </w:p>
    <w:p w14:paraId="5D50B460" w14:textId="77777777" w:rsidR="00863226" w:rsidRDefault="00863226" w:rsidP="00863226">
      <w:pPr>
        <w:pStyle w:val="2"/>
        <w:numPr>
          <w:ilvl w:val="0"/>
          <w:numId w:val="0"/>
        </w:numPr>
        <w:ind w:left="567"/>
      </w:pPr>
    </w:p>
    <w:p w14:paraId="02532885" w14:textId="46FA26D5" w:rsidR="00863226" w:rsidRDefault="00863226" w:rsidP="00863226">
      <w:pPr>
        <w:pStyle w:val="2"/>
      </w:pPr>
      <w:r w:rsidRPr="00863226">
        <w:t xml:space="preserve">Как подключиться к </w:t>
      </w:r>
      <w:proofErr w:type="spellStart"/>
      <w:r w:rsidRPr="00863226">
        <w:t>shell</w:t>
      </w:r>
      <w:proofErr w:type="spellEnd"/>
      <w:r w:rsidRPr="00863226">
        <w:t xml:space="preserve"> из </w:t>
      </w:r>
      <w:proofErr w:type="spellStart"/>
      <w:r w:rsidRPr="00863226">
        <w:t>adb</w:t>
      </w:r>
      <w:proofErr w:type="spellEnd"/>
      <w:r w:rsidRPr="00863226">
        <w:t>?</w:t>
      </w:r>
    </w:p>
    <w:p w14:paraId="62D8B3D5" w14:textId="298E2D82" w:rsidR="00863226" w:rsidRDefault="00863226" w:rsidP="00863226">
      <w:pPr>
        <w:pStyle w:val="2"/>
        <w:numPr>
          <w:ilvl w:val="0"/>
          <w:numId w:val="0"/>
        </w:numPr>
        <w:ind w:left="567"/>
      </w:pPr>
      <w:r w:rsidRPr="00863226">
        <w:t xml:space="preserve">Ввести в командной строке </w:t>
      </w:r>
      <w:proofErr w:type="spellStart"/>
      <w:r w:rsidRPr="00863226">
        <w:t>adb</w:t>
      </w:r>
      <w:proofErr w:type="spellEnd"/>
      <w:r w:rsidRPr="00863226">
        <w:t xml:space="preserve"> </w:t>
      </w:r>
      <w:proofErr w:type="spellStart"/>
      <w:r w:rsidRPr="00863226">
        <w:t>shell</w:t>
      </w:r>
      <w:proofErr w:type="spellEnd"/>
      <w:r w:rsidRPr="00863226">
        <w:t>.</w:t>
      </w:r>
    </w:p>
    <w:p w14:paraId="67F9D0E3" w14:textId="77777777" w:rsidR="00863226" w:rsidRDefault="00863226" w:rsidP="00863226">
      <w:pPr>
        <w:pStyle w:val="2"/>
        <w:numPr>
          <w:ilvl w:val="0"/>
          <w:numId w:val="0"/>
        </w:numPr>
        <w:ind w:left="567"/>
      </w:pPr>
    </w:p>
    <w:p w14:paraId="1F248570" w14:textId="75CF88D3" w:rsidR="00863226" w:rsidRDefault="00863226" w:rsidP="00863226">
      <w:pPr>
        <w:pStyle w:val="2"/>
      </w:pPr>
      <w:r w:rsidRPr="00863226">
        <w:t xml:space="preserve">Как сохранить скриншот и видеозапись экрана из </w:t>
      </w:r>
      <w:proofErr w:type="spellStart"/>
      <w:r w:rsidRPr="00863226">
        <w:t>adb</w:t>
      </w:r>
      <w:proofErr w:type="spellEnd"/>
      <w:r w:rsidRPr="00863226">
        <w:t>?</w:t>
      </w:r>
    </w:p>
    <w:p w14:paraId="49B22B69" w14:textId="712331F3" w:rsidR="00863226" w:rsidRDefault="00863226" w:rsidP="00863226">
      <w:pPr>
        <w:pStyle w:val="2"/>
        <w:numPr>
          <w:ilvl w:val="0"/>
          <w:numId w:val="0"/>
        </w:numPr>
        <w:ind w:left="567"/>
      </w:pPr>
      <w:r w:rsidRPr="00863226">
        <w:t xml:space="preserve">Для скриншота ввести </w:t>
      </w:r>
      <w:proofErr w:type="spellStart"/>
      <w:r w:rsidRPr="00863226">
        <w:t>adb</w:t>
      </w:r>
      <w:proofErr w:type="spellEnd"/>
      <w:r w:rsidRPr="00863226">
        <w:t xml:space="preserve"> </w:t>
      </w:r>
      <w:proofErr w:type="spellStart"/>
      <w:r w:rsidRPr="00863226">
        <w:t>shell</w:t>
      </w:r>
      <w:proofErr w:type="spellEnd"/>
      <w:r w:rsidRPr="00863226">
        <w:t xml:space="preserve"> </w:t>
      </w:r>
      <w:proofErr w:type="spellStart"/>
      <w:r w:rsidRPr="00863226">
        <w:t>screencap</w:t>
      </w:r>
      <w:proofErr w:type="spellEnd"/>
      <w:r w:rsidRPr="00863226">
        <w:t xml:space="preserve"> -p /</w:t>
      </w:r>
      <w:proofErr w:type="spellStart"/>
      <w:r w:rsidRPr="00863226">
        <w:t>sdcard</w:t>
      </w:r>
      <w:proofErr w:type="spellEnd"/>
      <w:r w:rsidRPr="00863226">
        <w:t xml:space="preserve">/screen.png и скачать его, для видео ввести </w:t>
      </w:r>
      <w:proofErr w:type="spellStart"/>
      <w:r w:rsidRPr="00863226">
        <w:t>adb</w:t>
      </w:r>
      <w:proofErr w:type="spellEnd"/>
      <w:r w:rsidRPr="00863226">
        <w:t xml:space="preserve"> </w:t>
      </w:r>
      <w:proofErr w:type="spellStart"/>
      <w:r w:rsidRPr="00863226">
        <w:t>shell</w:t>
      </w:r>
      <w:proofErr w:type="spellEnd"/>
      <w:r w:rsidRPr="00863226">
        <w:t xml:space="preserve"> </w:t>
      </w:r>
      <w:proofErr w:type="spellStart"/>
      <w:r w:rsidRPr="00863226">
        <w:t>screenrecord</w:t>
      </w:r>
      <w:proofErr w:type="spellEnd"/>
      <w:r w:rsidRPr="00863226">
        <w:t xml:space="preserve"> /</w:t>
      </w:r>
      <w:proofErr w:type="spellStart"/>
      <w:r w:rsidRPr="00863226">
        <w:t>sdcard</w:t>
      </w:r>
      <w:proofErr w:type="spellEnd"/>
      <w:r w:rsidRPr="00863226">
        <w:t>/video.mp4.</w:t>
      </w:r>
    </w:p>
    <w:p w14:paraId="73863795" w14:textId="77777777" w:rsidR="00863226" w:rsidRDefault="00863226" w:rsidP="00863226">
      <w:pPr>
        <w:pStyle w:val="2"/>
        <w:numPr>
          <w:ilvl w:val="0"/>
          <w:numId w:val="0"/>
        </w:numPr>
        <w:ind w:left="567"/>
      </w:pPr>
    </w:p>
    <w:p w14:paraId="44D0B555" w14:textId="5B0A223C" w:rsidR="007E4358" w:rsidRDefault="00863226" w:rsidP="00863226">
      <w:pPr>
        <w:pStyle w:val="2"/>
      </w:pPr>
      <w:r w:rsidRPr="00863226">
        <w:t xml:space="preserve">Как выполнить обмен файлами между ПК и устройством на </w:t>
      </w:r>
      <w:proofErr w:type="spellStart"/>
      <w:r w:rsidRPr="00863226">
        <w:t>Android</w:t>
      </w:r>
      <w:proofErr w:type="spellEnd"/>
      <w:r w:rsidRPr="00863226">
        <w:t xml:space="preserve"> из </w:t>
      </w:r>
      <w:proofErr w:type="spellStart"/>
      <w:proofErr w:type="gramStart"/>
      <w:r w:rsidRPr="00863226">
        <w:t>adb</w:t>
      </w:r>
      <w:proofErr w:type="spellEnd"/>
      <w:r w:rsidRPr="00863226">
        <w:t>?</w:t>
      </w:r>
      <w:r w:rsidR="007E4358" w:rsidRPr="00863226">
        <w:t>,</w:t>
      </w:r>
      <w:proofErr w:type="gramEnd"/>
      <w:r w:rsidR="007E4358" w:rsidRPr="00863226">
        <w:t xml:space="preserve"> </w:t>
      </w:r>
      <w:proofErr w:type="spellStart"/>
      <w:r w:rsidR="007E4358" w:rsidRPr="008153D6">
        <w:rPr>
          <w:lang w:val="en-US"/>
        </w:rPr>
        <w:t>M</w:t>
      </w:r>
      <w:r w:rsidRPr="008153D6">
        <w:rPr>
          <w:lang w:val="en-US"/>
        </w:rPr>
        <w:t>e</w:t>
      </w:r>
      <w:r w:rsidR="007E4358" w:rsidRPr="008153D6">
        <w:rPr>
          <w:lang w:val="en-US"/>
        </w:rPr>
        <w:t>mu</w:t>
      </w:r>
      <w:proofErr w:type="spellEnd"/>
    </w:p>
    <w:p w14:paraId="06A30164" w14:textId="7204DB47" w:rsidR="00863226" w:rsidRPr="00863226" w:rsidRDefault="00863226" w:rsidP="00863226">
      <w:pPr>
        <w:pStyle w:val="2"/>
        <w:numPr>
          <w:ilvl w:val="0"/>
          <w:numId w:val="0"/>
        </w:numPr>
        <w:ind w:left="567"/>
      </w:pPr>
      <w:r w:rsidRPr="00863226">
        <w:t xml:space="preserve">Отправить файл на устройство командой </w:t>
      </w:r>
      <w:proofErr w:type="spellStart"/>
      <w:r w:rsidRPr="00863226">
        <w:t>adb</w:t>
      </w:r>
      <w:proofErr w:type="spellEnd"/>
      <w:r w:rsidRPr="00863226">
        <w:t xml:space="preserve"> </w:t>
      </w:r>
      <w:proofErr w:type="spellStart"/>
      <w:r w:rsidRPr="00863226">
        <w:t>push</w:t>
      </w:r>
      <w:proofErr w:type="spellEnd"/>
      <w:r w:rsidRPr="00863226">
        <w:t xml:space="preserve">, скачать файл с устройства на ПК командой </w:t>
      </w:r>
      <w:proofErr w:type="spellStart"/>
      <w:r w:rsidRPr="00863226">
        <w:t>adb</w:t>
      </w:r>
      <w:proofErr w:type="spellEnd"/>
      <w:r w:rsidRPr="00863226">
        <w:t xml:space="preserve"> </w:t>
      </w:r>
      <w:proofErr w:type="spellStart"/>
      <w:r w:rsidRPr="00863226">
        <w:t>pull</w:t>
      </w:r>
      <w:proofErr w:type="spellEnd"/>
      <w:r w:rsidRPr="00863226">
        <w:t>.</w:t>
      </w:r>
    </w:p>
    <w:p w14:paraId="15C94BE2" w14:textId="77777777" w:rsidR="007E4358" w:rsidRDefault="007E4358" w:rsidP="007E4358">
      <w:pPr>
        <w:pStyle w:val="1"/>
      </w:pPr>
      <w:r>
        <w:t>Вывод</w:t>
      </w:r>
    </w:p>
    <w:p w14:paraId="6670D3F2" w14:textId="43A769C0" w:rsidR="007E4358" w:rsidRPr="00BC44C6" w:rsidRDefault="007E4358" w:rsidP="007E4358">
      <w:pPr>
        <w:pStyle w:val="2"/>
        <w:rPr>
          <w:rFonts w:ascii="TimesNewRomanPSMT" w:hAnsi="TimesNewRomanPSMT"/>
          <w:color w:val="000000"/>
        </w:rPr>
      </w:pPr>
      <w:r>
        <w:t xml:space="preserve">В ходе лабораторной работы </w:t>
      </w:r>
      <w:r w:rsidR="00BC5631">
        <w:t>использован терминал в разработке мобильного приложения.</w:t>
      </w:r>
    </w:p>
    <w:p w14:paraId="2D579080" w14:textId="77777777" w:rsidR="008153D6" w:rsidRDefault="008153D6">
      <w:pPr>
        <w:rPr>
          <w:rFonts w:ascii="TimesNewRomanPSMT" w:hAnsi="TimesNewRomanPSMT"/>
          <w:color w:val="000000"/>
        </w:rPr>
      </w:pPr>
    </w:p>
    <w:p w14:paraId="148B2D2A" w14:textId="77777777" w:rsidR="00BC44C6" w:rsidRDefault="00BC44C6" w:rsidP="00BC44C6">
      <w:pPr>
        <w:pStyle w:val="10"/>
      </w:pPr>
      <w:r>
        <w:lastRenderedPageBreak/>
        <w:t>Лабораторная работа №13</w:t>
      </w:r>
      <w:r>
        <w:br/>
        <w:t>Создание нового проекта</w:t>
      </w:r>
    </w:p>
    <w:p w14:paraId="3A507136" w14:textId="77777777" w:rsidR="00BC44C6" w:rsidRDefault="00BC44C6">
      <w:pPr>
        <w:pStyle w:val="1"/>
        <w:numPr>
          <w:ilvl w:val="0"/>
          <w:numId w:val="25"/>
        </w:numPr>
      </w:pPr>
      <w:r>
        <w:t>Цель работы</w:t>
      </w:r>
    </w:p>
    <w:p w14:paraId="3B13ED00" w14:textId="77777777" w:rsidR="00BC44C6" w:rsidRDefault="00BC44C6">
      <w:pPr>
        <w:pStyle w:val="2"/>
        <w:numPr>
          <w:ilvl w:val="1"/>
          <w:numId w:val="5"/>
        </w:numPr>
      </w:pPr>
      <w:r>
        <w:t xml:space="preserve">Изучить процесс создания приложения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.</w:t>
      </w:r>
    </w:p>
    <w:p w14:paraId="1F52FE99" w14:textId="77777777" w:rsidR="00BC44C6" w:rsidRDefault="00BC44C6">
      <w:pPr>
        <w:pStyle w:val="1"/>
        <w:numPr>
          <w:ilvl w:val="0"/>
          <w:numId w:val="5"/>
        </w:numPr>
      </w:pPr>
      <w:r>
        <w:t>Контрольные вопросы</w:t>
      </w:r>
    </w:p>
    <w:p w14:paraId="4DFDE782" w14:textId="3B27BC72" w:rsidR="00BC44C6" w:rsidRDefault="00BC44C6">
      <w:pPr>
        <w:pStyle w:val="2"/>
        <w:numPr>
          <w:ilvl w:val="1"/>
          <w:numId w:val="5"/>
        </w:numPr>
      </w:pPr>
      <w:r>
        <w:t xml:space="preserve">Что такое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? </w:t>
      </w:r>
    </w:p>
    <w:p w14:paraId="7E753122" w14:textId="65355692" w:rsidR="00BC44C6" w:rsidRPr="00BC44C6" w:rsidRDefault="00BC44C6" w:rsidP="00BC44C6">
      <w:pPr>
        <w:pStyle w:val="2"/>
        <w:numPr>
          <w:ilvl w:val="0"/>
          <w:numId w:val="0"/>
        </w:numPr>
        <w:ind w:left="567"/>
        <w:rPr>
          <w:b/>
        </w:rPr>
      </w:pPr>
      <w:r>
        <w:rPr>
          <w:rStyle w:val="af0"/>
          <w:b w:val="0"/>
          <w:color w:val="333333"/>
          <w:shd w:val="clear" w:color="auto" w:fill="FFFFFF"/>
        </w:rPr>
        <w:t>Ф</w:t>
      </w:r>
      <w:r w:rsidRPr="00BC44C6">
        <w:rPr>
          <w:rStyle w:val="af0"/>
          <w:b w:val="0"/>
          <w:color w:val="333333"/>
          <w:shd w:val="clear" w:color="auto" w:fill="FFFFFF"/>
        </w:rPr>
        <w:t xml:space="preserve">реймворк для создания </w:t>
      </w:r>
      <w:r>
        <w:rPr>
          <w:rStyle w:val="af0"/>
          <w:b w:val="0"/>
          <w:color w:val="333333"/>
          <w:shd w:val="clear" w:color="auto" w:fill="FFFFFF"/>
        </w:rPr>
        <w:t>UI</w:t>
      </w:r>
      <w:r w:rsidRPr="00BC44C6">
        <w:rPr>
          <w:rStyle w:val="af0"/>
          <w:b w:val="0"/>
          <w:color w:val="333333"/>
          <w:shd w:val="clear" w:color="auto" w:fill="FFFFFF"/>
        </w:rPr>
        <w:t xml:space="preserve"> в приложениях для платформы </w:t>
      </w:r>
      <w:proofErr w:type="spellStart"/>
      <w:r w:rsidRPr="00BC44C6">
        <w:rPr>
          <w:rStyle w:val="af0"/>
          <w:b w:val="0"/>
          <w:color w:val="333333"/>
          <w:shd w:val="clear" w:color="auto" w:fill="FFFFFF"/>
        </w:rPr>
        <w:t>Android</w:t>
      </w:r>
      <w:proofErr w:type="spellEnd"/>
      <w:r w:rsidRPr="00BC44C6">
        <w:rPr>
          <w:b/>
          <w:color w:val="333333"/>
          <w:shd w:val="clear" w:color="auto" w:fill="FFFFFF"/>
        </w:rPr>
        <w:t>.</w:t>
      </w:r>
    </w:p>
    <w:p w14:paraId="7FFC38BE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20A73B59" w14:textId="4A46FD86" w:rsidR="00BC44C6" w:rsidRDefault="00BC44C6">
      <w:pPr>
        <w:pStyle w:val="2"/>
        <w:numPr>
          <w:ilvl w:val="1"/>
          <w:numId w:val="5"/>
        </w:numPr>
      </w:pPr>
      <w:r>
        <w:t xml:space="preserve">Какой тип проекта нужно выбрать, чтобы создать проект с использованием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? </w:t>
      </w:r>
    </w:p>
    <w:p w14:paraId="2078D965" w14:textId="27CB6FD8" w:rsidR="00BC44C6" w:rsidRPr="00BC44C6" w:rsidRDefault="00BC44C6" w:rsidP="00BC44C6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Empty Activity</w:t>
      </w:r>
    </w:p>
    <w:p w14:paraId="35EE4C91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4A9C85FF" w14:textId="6D7B35CC" w:rsidR="00BC44C6" w:rsidRDefault="00BC44C6">
      <w:pPr>
        <w:pStyle w:val="2"/>
        <w:numPr>
          <w:ilvl w:val="1"/>
          <w:numId w:val="5"/>
        </w:numPr>
      </w:pPr>
      <w:r>
        <w:t xml:space="preserve">Что такое </w:t>
      </w:r>
      <w:proofErr w:type="spellStart"/>
      <w:r>
        <w:t>Activity</w:t>
      </w:r>
      <w:proofErr w:type="spellEnd"/>
      <w:r>
        <w:t xml:space="preserve">? </w:t>
      </w:r>
    </w:p>
    <w:p w14:paraId="2ACBC228" w14:textId="65780EAB" w:rsidR="00BC44C6" w:rsidRPr="00BC44C6" w:rsidRDefault="00BC44C6" w:rsidP="00BC44C6">
      <w:pPr>
        <w:pStyle w:val="2"/>
        <w:numPr>
          <w:ilvl w:val="0"/>
          <w:numId w:val="0"/>
        </w:numPr>
        <w:ind w:left="567"/>
        <w:rPr>
          <w:color w:val="333333"/>
          <w:shd w:val="clear" w:color="auto" w:fill="FFFFFF"/>
        </w:rPr>
      </w:pPr>
      <w:r w:rsidRPr="00BC44C6">
        <w:rPr>
          <w:color w:val="333333"/>
          <w:shd w:val="clear" w:color="auto" w:fill="FFFFFF"/>
        </w:rPr>
        <w:t xml:space="preserve">В </w:t>
      </w:r>
      <w:proofErr w:type="spellStart"/>
      <w:r w:rsidRPr="00BC44C6">
        <w:rPr>
          <w:color w:val="333333"/>
          <w:shd w:val="clear" w:color="auto" w:fill="FFFFFF"/>
        </w:rPr>
        <w:t>activity</w:t>
      </w:r>
      <w:proofErr w:type="spellEnd"/>
      <w:r w:rsidRPr="00BC44C6">
        <w:rPr>
          <w:color w:val="333333"/>
          <w:shd w:val="clear" w:color="auto" w:fill="FFFFFF"/>
        </w:rPr>
        <w:t xml:space="preserve"> располагаются различные элементы: кнопки, фрагменты, изображения и другие </w:t>
      </w:r>
      <w:r>
        <w:rPr>
          <w:color w:val="333333"/>
          <w:shd w:val="clear" w:color="auto" w:fill="FFFFFF"/>
        </w:rPr>
        <w:t>элементы</w:t>
      </w:r>
    </w:p>
    <w:p w14:paraId="4AFCCB40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71CD581B" w14:textId="49D7B234" w:rsidR="00BC44C6" w:rsidRDefault="00BC44C6">
      <w:pPr>
        <w:pStyle w:val="2"/>
        <w:numPr>
          <w:ilvl w:val="1"/>
          <w:numId w:val="5"/>
        </w:numPr>
      </w:pPr>
      <w:r>
        <w:t xml:space="preserve">Для чего используется </w:t>
      </w:r>
      <w:proofErr w:type="spellStart"/>
      <w:r>
        <w:t>MainActivity</w:t>
      </w:r>
      <w:proofErr w:type="spellEnd"/>
      <w:r>
        <w:t xml:space="preserve">? </w:t>
      </w:r>
    </w:p>
    <w:p w14:paraId="72DC46EF" w14:textId="190018D4" w:rsidR="00BC44C6" w:rsidRPr="00BC44C6" w:rsidRDefault="00BC44C6" w:rsidP="00BC44C6">
      <w:pPr>
        <w:pStyle w:val="2"/>
        <w:numPr>
          <w:ilvl w:val="0"/>
          <w:numId w:val="0"/>
        </w:numPr>
        <w:ind w:left="567"/>
      </w:pPr>
      <w:r>
        <w:rPr>
          <w:color w:val="333333"/>
          <w:shd w:val="clear" w:color="auto" w:fill="FFFFFF"/>
        </w:rPr>
        <w:t>Д</w:t>
      </w:r>
      <w:r w:rsidRPr="00BC44C6">
        <w:rPr>
          <w:color w:val="333333"/>
          <w:shd w:val="clear" w:color="auto" w:fill="FFFFFF"/>
        </w:rPr>
        <w:t>ля</w:t>
      </w:r>
      <w:r w:rsidRPr="00BC44C6">
        <w:rPr>
          <w:b/>
          <w:color w:val="333333"/>
          <w:shd w:val="clear" w:color="auto" w:fill="FFFFFF"/>
        </w:rPr>
        <w:t> </w:t>
      </w:r>
      <w:r w:rsidRPr="00BC44C6">
        <w:rPr>
          <w:rStyle w:val="af0"/>
          <w:b w:val="0"/>
          <w:color w:val="333333"/>
          <w:shd w:val="clear" w:color="auto" w:fill="FFFFFF"/>
        </w:rPr>
        <w:t>создания основного интерфейса приложения</w:t>
      </w:r>
      <w:r w:rsidRPr="00BC44C6">
        <w:rPr>
          <w:color w:val="333333"/>
          <w:shd w:val="clear" w:color="auto" w:fill="FFFFFF"/>
        </w:rPr>
        <w:t> при его запуске</w:t>
      </w:r>
      <w:r>
        <w:rPr>
          <w:color w:val="333333"/>
          <w:shd w:val="clear" w:color="auto" w:fill="FFFFFF"/>
        </w:rPr>
        <w:t>.</w:t>
      </w:r>
    </w:p>
    <w:p w14:paraId="42D86838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6DBA0728" w14:textId="5A552E96" w:rsidR="00BC44C6" w:rsidRDefault="00BC44C6">
      <w:pPr>
        <w:pStyle w:val="2"/>
        <w:numPr>
          <w:ilvl w:val="1"/>
          <w:numId w:val="5"/>
        </w:numPr>
      </w:pPr>
      <w:r>
        <w:t xml:space="preserve">Для чего используется функция </w:t>
      </w:r>
      <w:proofErr w:type="spellStart"/>
      <w:r>
        <w:t>onCreate</w:t>
      </w:r>
      <w:proofErr w:type="spellEnd"/>
      <w:r>
        <w:t xml:space="preserve">? </w:t>
      </w:r>
    </w:p>
    <w:p w14:paraId="10E91AD2" w14:textId="4B49352C" w:rsidR="00BC44C6" w:rsidRPr="00BC44C6" w:rsidRDefault="00BC44C6" w:rsidP="00BC44C6">
      <w:pPr>
        <w:pStyle w:val="2"/>
        <w:numPr>
          <w:ilvl w:val="0"/>
          <w:numId w:val="0"/>
        </w:numPr>
        <w:ind w:left="567"/>
        <w:jc w:val="left"/>
        <w:rPr>
          <w:b/>
        </w:rPr>
      </w:pPr>
      <w:r>
        <w:rPr>
          <w:color w:val="333333"/>
          <w:shd w:val="clear" w:color="auto" w:fill="FFFFFF"/>
        </w:rPr>
        <w:t>И</w:t>
      </w:r>
      <w:r w:rsidRPr="00BC44C6">
        <w:rPr>
          <w:color w:val="333333"/>
          <w:shd w:val="clear" w:color="auto" w:fill="FFFFFF"/>
        </w:rPr>
        <w:t>спользуется</w:t>
      </w:r>
      <w:r w:rsidRPr="00BC44C6">
        <w:rPr>
          <w:b/>
          <w:color w:val="333333"/>
          <w:shd w:val="clear" w:color="auto" w:fill="FFFFFF"/>
        </w:rPr>
        <w:t> </w:t>
      </w:r>
      <w:r w:rsidRPr="00BC44C6">
        <w:rPr>
          <w:rStyle w:val="af0"/>
          <w:b w:val="0"/>
          <w:color w:val="333333"/>
          <w:shd w:val="clear" w:color="auto" w:fill="FFFFFF"/>
        </w:rPr>
        <w:t>для выполнения основной инициализации при первом создании активности</w:t>
      </w:r>
      <w:r w:rsidRPr="00BC44C6">
        <w:rPr>
          <w:b/>
          <w:color w:val="333333"/>
          <w:shd w:val="clear" w:color="auto" w:fill="FFFFFF"/>
        </w:rPr>
        <w:t>. </w:t>
      </w:r>
      <w:r w:rsidRPr="00BC44C6">
        <w:rPr>
          <w:b/>
        </w:rPr>
        <w:t xml:space="preserve"> </w:t>
      </w:r>
    </w:p>
    <w:p w14:paraId="4C5C6A8F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161CC0B1" w14:textId="1DE58CBD" w:rsidR="00BC44C6" w:rsidRPr="00BC44C6" w:rsidRDefault="00BC44C6">
      <w:pPr>
        <w:pStyle w:val="2"/>
        <w:numPr>
          <w:ilvl w:val="1"/>
          <w:numId w:val="5"/>
        </w:numPr>
      </w:pPr>
      <w:r>
        <w:t xml:space="preserve">Что делает функция </w:t>
      </w:r>
      <w:proofErr w:type="spellStart"/>
      <w:r>
        <w:t>setContent</w:t>
      </w:r>
      <w:proofErr w:type="spellEnd"/>
      <w:r>
        <w:t xml:space="preserve">? </w:t>
      </w:r>
    </w:p>
    <w:p w14:paraId="0A54EE81" w14:textId="35D9B06D" w:rsidR="00BC44C6" w:rsidRPr="00BC44C6" w:rsidRDefault="00BC44C6" w:rsidP="00BC44C6">
      <w:pPr>
        <w:pStyle w:val="2"/>
        <w:numPr>
          <w:ilvl w:val="0"/>
          <w:numId w:val="0"/>
        </w:numPr>
        <w:ind w:left="567"/>
      </w:pPr>
      <w:r w:rsidRPr="00BC44C6">
        <w:rPr>
          <w:rStyle w:val="af0"/>
          <w:b w:val="0"/>
          <w:color w:val="333333"/>
          <w:shd w:val="clear" w:color="auto" w:fill="FFFFFF"/>
        </w:rPr>
        <w:t>устанавливает содержимое экрана</w:t>
      </w:r>
      <w:r w:rsidRPr="00BC44C6">
        <w:rPr>
          <w:color w:val="333333"/>
          <w:shd w:val="clear" w:color="auto" w:fill="FFFFFF"/>
        </w:rPr>
        <w:t>.</w:t>
      </w:r>
    </w:p>
    <w:p w14:paraId="17ED3151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76A52994" w14:textId="0DDC3BC4" w:rsidR="00BC44C6" w:rsidRDefault="00BC44C6">
      <w:pPr>
        <w:pStyle w:val="2"/>
        <w:numPr>
          <w:ilvl w:val="1"/>
          <w:numId w:val="5"/>
        </w:numPr>
      </w:pPr>
      <w:r>
        <w:t>Для чего используется функция @</w:t>
      </w:r>
      <w:proofErr w:type="spellStart"/>
      <w:r>
        <w:t>Composable</w:t>
      </w:r>
      <w:proofErr w:type="spellEnd"/>
      <w:r>
        <w:t xml:space="preserve">? </w:t>
      </w:r>
    </w:p>
    <w:p w14:paraId="54ED82A7" w14:textId="67F4E19E" w:rsidR="00BC44C6" w:rsidRPr="00BC44C6" w:rsidRDefault="00BC44C6" w:rsidP="00BC44C6">
      <w:pPr>
        <w:pStyle w:val="2"/>
        <w:numPr>
          <w:ilvl w:val="0"/>
          <w:numId w:val="0"/>
        </w:numPr>
        <w:ind w:left="567"/>
        <w:rPr>
          <w:b/>
        </w:rPr>
      </w:pPr>
      <w:r>
        <w:rPr>
          <w:rStyle w:val="af0"/>
          <w:b w:val="0"/>
          <w:color w:val="333333"/>
          <w:shd w:val="clear" w:color="auto" w:fill="FFFFFF"/>
        </w:rPr>
        <w:t>Д</w:t>
      </w:r>
      <w:r w:rsidRPr="00BC44C6">
        <w:rPr>
          <w:rStyle w:val="af0"/>
          <w:b w:val="0"/>
          <w:color w:val="333333"/>
          <w:shd w:val="clear" w:color="auto" w:fill="FFFFFF"/>
        </w:rPr>
        <w:t>ля обозначения компонентов пользовательского интерфейса</w:t>
      </w:r>
      <w:r w:rsidRPr="00BC44C6">
        <w:rPr>
          <w:b/>
          <w:color w:val="333333"/>
          <w:shd w:val="clear" w:color="auto" w:fill="FFFFFF"/>
        </w:rPr>
        <w:t>.</w:t>
      </w:r>
    </w:p>
    <w:p w14:paraId="1D723512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393919F0" w14:textId="388060B6" w:rsidR="00BC44C6" w:rsidRDefault="00BC44C6">
      <w:pPr>
        <w:pStyle w:val="2"/>
        <w:numPr>
          <w:ilvl w:val="1"/>
          <w:numId w:val="5"/>
        </w:numPr>
      </w:pPr>
      <w:r>
        <w:t>Для чего указывается @</w:t>
      </w:r>
      <w:proofErr w:type="spellStart"/>
      <w:r>
        <w:t>Preview</w:t>
      </w:r>
      <w:proofErr w:type="spellEnd"/>
      <w:r>
        <w:t>?</w:t>
      </w:r>
    </w:p>
    <w:p w14:paraId="300AF8B1" w14:textId="7F5995B5" w:rsidR="00BC44C6" w:rsidRDefault="00BC44C6" w:rsidP="00BC44C6">
      <w:pPr>
        <w:pStyle w:val="2"/>
        <w:numPr>
          <w:ilvl w:val="0"/>
          <w:numId w:val="0"/>
        </w:numPr>
        <w:ind w:left="567"/>
      </w:pPr>
      <w:r>
        <w:t>Для предварительного отображения элемента в специальном окне.</w:t>
      </w:r>
    </w:p>
    <w:p w14:paraId="7A5A20C0" w14:textId="6EA759F6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25332815" w14:textId="5355DE17" w:rsidR="00BC44C6" w:rsidRDefault="00BC44C6">
      <w:pPr>
        <w:pStyle w:val="1"/>
        <w:numPr>
          <w:ilvl w:val="0"/>
          <w:numId w:val="5"/>
        </w:numPr>
      </w:pPr>
      <w:r>
        <w:t>Вывод</w:t>
      </w:r>
    </w:p>
    <w:p w14:paraId="37CE0EEC" w14:textId="48533512" w:rsidR="00BC44C6" w:rsidRPr="00BC44C6" w:rsidRDefault="00BC44C6" w:rsidP="00BC44C6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создано приложение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75A46754" w14:textId="77777777" w:rsidR="00E75F5C" w:rsidRDefault="00E75F5C" w:rsidP="00BC44C6">
      <w:pPr>
        <w:pStyle w:val="2"/>
        <w:numPr>
          <w:ilvl w:val="0"/>
          <w:numId w:val="0"/>
        </w:numPr>
        <w:ind w:left="567"/>
      </w:pPr>
    </w:p>
    <w:p w14:paraId="3B9086F2" w14:textId="414672EE" w:rsidR="006B0BB9" w:rsidRDefault="006B0BB9">
      <w:r>
        <w:br w:type="page"/>
      </w:r>
    </w:p>
    <w:p w14:paraId="1A3E896B" w14:textId="76D2CDBA" w:rsidR="00B83E3A" w:rsidRDefault="00B83E3A" w:rsidP="00B83E3A">
      <w:pPr>
        <w:pStyle w:val="10"/>
      </w:pPr>
      <w:r>
        <w:lastRenderedPageBreak/>
        <w:t>Лабораторная работа №14</w:t>
      </w:r>
      <w:r>
        <w:br/>
      </w:r>
      <w:r w:rsidRPr="00B83E3A">
        <w:t>Изучение и комментирование кода</w:t>
      </w:r>
    </w:p>
    <w:p w14:paraId="6C2A8757" w14:textId="77777777" w:rsidR="00B83E3A" w:rsidRDefault="00B83E3A">
      <w:pPr>
        <w:pStyle w:val="1"/>
        <w:numPr>
          <w:ilvl w:val="0"/>
          <w:numId w:val="24"/>
        </w:numPr>
      </w:pPr>
      <w:r>
        <w:t>Цель работы</w:t>
      </w:r>
    </w:p>
    <w:p w14:paraId="3696FAA9" w14:textId="6AD27A44" w:rsidR="00B83E3A" w:rsidRDefault="00B83E3A">
      <w:pPr>
        <w:pStyle w:val="2"/>
        <w:numPr>
          <w:ilvl w:val="1"/>
          <w:numId w:val="5"/>
        </w:numPr>
      </w:pPr>
      <w:r>
        <w:t xml:space="preserve">Изучить процесс документирования и комментирования приложения </w:t>
      </w:r>
      <w:proofErr w:type="spellStart"/>
      <w:r>
        <w:t>Android</w:t>
      </w:r>
      <w:proofErr w:type="spellEnd"/>
      <w:r>
        <w:t>.</w:t>
      </w:r>
    </w:p>
    <w:p w14:paraId="591AE828" w14:textId="77777777" w:rsidR="00B83E3A" w:rsidRDefault="00B83E3A">
      <w:pPr>
        <w:pStyle w:val="1"/>
        <w:numPr>
          <w:ilvl w:val="0"/>
          <w:numId w:val="5"/>
        </w:numPr>
      </w:pPr>
      <w:r>
        <w:t>Контрольные вопросы</w:t>
      </w:r>
    </w:p>
    <w:p w14:paraId="22765D6A" w14:textId="31EA73F7" w:rsidR="00CD35C4" w:rsidRDefault="00CD35C4">
      <w:pPr>
        <w:pStyle w:val="2"/>
        <w:numPr>
          <w:ilvl w:val="1"/>
          <w:numId w:val="5"/>
        </w:numPr>
      </w:pPr>
      <w:r w:rsidRPr="00CD35C4">
        <w:t xml:space="preserve">Как оформляются комментарии в </w:t>
      </w:r>
      <w:r>
        <w:t>стиле</w:t>
      </w:r>
      <w:r w:rsidRPr="00CD35C4">
        <w:t xml:space="preserve"> </w:t>
      </w:r>
      <w:proofErr w:type="spellStart"/>
      <w:r w:rsidRPr="00CD35C4">
        <w:t>KDoc</w:t>
      </w:r>
      <w:proofErr w:type="spellEnd"/>
      <w:r w:rsidRPr="00CD35C4">
        <w:t>?</w:t>
      </w:r>
    </w:p>
    <w:p w14:paraId="7DC1E478" w14:textId="383A5289" w:rsidR="00CD35C4" w:rsidRDefault="00CD35C4" w:rsidP="00CD35C4">
      <w:pPr>
        <w:pStyle w:val="2"/>
        <w:numPr>
          <w:ilvl w:val="0"/>
          <w:numId w:val="0"/>
        </w:numPr>
        <w:ind w:left="567"/>
      </w:pPr>
      <w:r w:rsidRPr="00CD35C4">
        <w:t xml:space="preserve">Комментарии </w:t>
      </w:r>
      <w:proofErr w:type="spellStart"/>
      <w:r w:rsidRPr="00CD35C4">
        <w:t>KDoc</w:t>
      </w:r>
      <w:proofErr w:type="spellEnd"/>
      <w:r w:rsidRPr="00CD35C4">
        <w:t xml:space="preserve"> оформляются в виде блоков текста, которые начинаются с символов </w:t>
      </w:r>
      <w:proofErr w:type="spellStart"/>
      <w:r w:rsidRPr="00CD35C4">
        <w:t>слэш</w:t>
      </w:r>
      <w:proofErr w:type="spellEnd"/>
      <w:r w:rsidRPr="00CD35C4">
        <w:t xml:space="preserve"> и двух звездочек, заканчиваются звездочкой со </w:t>
      </w:r>
      <w:proofErr w:type="spellStart"/>
      <w:r w:rsidRPr="00CD35C4">
        <w:t>слэшем</w:t>
      </w:r>
      <w:proofErr w:type="spellEnd"/>
      <w:r w:rsidRPr="00CD35C4">
        <w:t>, а каждая строка внутри начинается со звездочки.</w:t>
      </w:r>
    </w:p>
    <w:p w14:paraId="4C5AF8B7" w14:textId="77777777" w:rsidR="00CD35C4" w:rsidRDefault="00CD35C4" w:rsidP="00CD35C4">
      <w:pPr>
        <w:pStyle w:val="2"/>
        <w:numPr>
          <w:ilvl w:val="0"/>
          <w:numId w:val="0"/>
        </w:numPr>
        <w:ind w:left="567"/>
      </w:pPr>
    </w:p>
    <w:p w14:paraId="1E25E463" w14:textId="77777777" w:rsidR="00CD35C4" w:rsidRDefault="00CD35C4">
      <w:pPr>
        <w:pStyle w:val="2"/>
        <w:numPr>
          <w:ilvl w:val="1"/>
          <w:numId w:val="5"/>
        </w:numPr>
      </w:pPr>
      <w:r w:rsidRPr="00CD35C4">
        <w:t xml:space="preserve"> Какая общая форма комментария в стиле </w:t>
      </w:r>
      <w:proofErr w:type="spellStart"/>
      <w:r w:rsidRPr="00CD35C4">
        <w:t>KDoc</w:t>
      </w:r>
      <w:proofErr w:type="spellEnd"/>
      <w:r w:rsidRPr="00CD35C4">
        <w:t xml:space="preserve">? </w:t>
      </w:r>
    </w:p>
    <w:p w14:paraId="18471A18" w14:textId="4849C399" w:rsidR="00CD35C4" w:rsidRDefault="00CD35C4" w:rsidP="00CD35C4">
      <w:pPr>
        <w:pStyle w:val="2"/>
        <w:numPr>
          <w:ilvl w:val="0"/>
          <w:numId w:val="0"/>
        </w:numPr>
        <w:ind w:left="567"/>
      </w:pPr>
      <w:r w:rsidRPr="00CD35C4">
        <w:t>Общая форма включает вводное описание элемента, за которым следует пустая строка и блок специальных тегов с символом собаки для описания конкретных деталей.</w:t>
      </w:r>
    </w:p>
    <w:p w14:paraId="7A900684" w14:textId="77777777" w:rsidR="00CD35C4" w:rsidRDefault="00CD35C4" w:rsidP="00CD35C4">
      <w:pPr>
        <w:pStyle w:val="2"/>
        <w:numPr>
          <w:ilvl w:val="0"/>
          <w:numId w:val="0"/>
        </w:numPr>
        <w:ind w:left="567"/>
      </w:pPr>
    </w:p>
    <w:p w14:paraId="45DB34A3" w14:textId="0256E959" w:rsidR="00CD35C4" w:rsidRDefault="00CD35C4">
      <w:pPr>
        <w:pStyle w:val="2"/>
        <w:numPr>
          <w:ilvl w:val="1"/>
          <w:numId w:val="5"/>
        </w:numPr>
      </w:pPr>
      <w:r w:rsidRPr="00CD35C4">
        <w:t xml:space="preserve">Как в комментарии </w:t>
      </w:r>
      <w:proofErr w:type="spellStart"/>
      <w:r w:rsidRPr="00CD35C4">
        <w:t>KDoc</w:t>
      </w:r>
      <w:proofErr w:type="spellEnd"/>
      <w:r w:rsidRPr="00CD35C4">
        <w:t xml:space="preserve"> описать свойства класса?</w:t>
      </w:r>
    </w:p>
    <w:p w14:paraId="26A69EFB" w14:textId="5291376B" w:rsidR="00CD35C4" w:rsidRDefault="00CD35C4" w:rsidP="00CD35C4">
      <w:pPr>
        <w:pStyle w:val="2"/>
        <w:numPr>
          <w:ilvl w:val="0"/>
          <w:numId w:val="0"/>
        </w:numPr>
        <w:ind w:left="567"/>
      </w:pPr>
      <w:r>
        <w:t>Т</w:t>
      </w:r>
      <w:r w:rsidRPr="00CD35C4">
        <w:t xml:space="preserve">ег </w:t>
      </w:r>
      <w:proofErr w:type="spellStart"/>
      <w:r w:rsidRPr="00CD35C4">
        <w:t>property</w:t>
      </w:r>
      <w:proofErr w:type="spellEnd"/>
      <w:r w:rsidRPr="00CD35C4">
        <w:t>, после которого через пробел указывается имя свойства и его текстовое описание.</w:t>
      </w:r>
    </w:p>
    <w:p w14:paraId="50FF5EB8" w14:textId="77777777" w:rsidR="00CD35C4" w:rsidRDefault="00CD35C4" w:rsidP="00CD35C4">
      <w:pPr>
        <w:pStyle w:val="2"/>
        <w:numPr>
          <w:ilvl w:val="0"/>
          <w:numId w:val="0"/>
        </w:numPr>
        <w:ind w:left="567"/>
      </w:pPr>
    </w:p>
    <w:p w14:paraId="5D6D54F8" w14:textId="2DB16209" w:rsidR="00CD35C4" w:rsidRDefault="00CD35C4">
      <w:pPr>
        <w:pStyle w:val="2"/>
        <w:numPr>
          <w:ilvl w:val="1"/>
          <w:numId w:val="5"/>
        </w:numPr>
      </w:pPr>
      <w:r w:rsidRPr="00CD35C4">
        <w:t xml:space="preserve">Как в комментарии </w:t>
      </w:r>
      <w:proofErr w:type="spellStart"/>
      <w:r w:rsidRPr="00CD35C4">
        <w:t>KDoc</w:t>
      </w:r>
      <w:proofErr w:type="spellEnd"/>
      <w:r w:rsidRPr="00CD35C4">
        <w:t xml:space="preserve"> описать параметры функции</w:t>
      </w:r>
      <w:r>
        <w:t>?</w:t>
      </w:r>
    </w:p>
    <w:p w14:paraId="3D51C366" w14:textId="00AE3FEC" w:rsidR="00CD35C4" w:rsidRDefault="00CD35C4" w:rsidP="00CD35C4">
      <w:pPr>
        <w:pStyle w:val="2"/>
        <w:numPr>
          <w:ilvl w:val="0"/>
          <w:numId w:val="0"/>
        </w:numPr>
        <w:ind w:left="567"/>
      </w:pPr>
      <w:r>
        <w:t>Тег</w:t>
      </w:r>
      <w:r w:rsidRPr="00CD35C4">
        <w:t xml:space="preserve"> </w:t>
      </w:r>
      <w:proofErr w:type="spellStart"/>
      <w:r w:rsidRPr="00CD35C4">
        <w:t>param</w:t>
      </w:r>
      <w:proofErr w:type="spellEnd"/>
      <w:r w:rsidRPr="00CD35C4">
        <w:t>, после которого через пробел пишется имя параметра и его текстовое описание.</w:t>
      </w:r>
    </w:p>
    <w:p w14:paraId="4EB97264" w14:textId="77777777" w:rsidR="00CD35C4" w:rsidRDefault="00CD35C4" w:rsidP="00CD35C4">
      <w:pPr>
        <w:pStyle w:val="2"/>
        <w:numPr>
          <w:ilvl w:val="0"/>
          <w:numId w:val="0"/>
        </w:numPr>
        <w:ind w:left="567"/>
      </w:pPr>
    </w:p>
    <w:p w14:paraId="31C709B4" w14:textId="7930BA70" w:rsidR="00B83E3A" w:rsidRDefault="00CD35C4">
      <w:pPr>
        <w:pStyle w:val="2"/>
        <w:numPr>
          <w:ilvl w:val="1"/>
          <w:numId w:val="5"/>
        </w:numPr>
      </w:pPr>
      <w:r w:rsidRPr="00CD35C4">
        <w:t xml:space="preserve">Как в комментарии </w:t>
      </w:r>
      <w:proofErr w:type="spellStart"/>
      <w:r w:rsidRPr="00CD35C4">
        <w:t>KDoc</w:t>
      </w:r>
      <w:proofErr w:type="spellEnd"/>
      <w:r w:rsidRPr="00CD35C4">
        <w:t xml:space="preserve"> описать возвращаемое значение функции?</w:t>
      </w:r>
    </w:p>
    <w:p w14:paraId="5C65270B" w14:textId="7587267A" w:rsidR="00CD35C4" w:rsidRDefault="00CD35C4" w:rsidP="00CD35C4">
      <w:pPr>
        <w:pStyle w:val="2"/>
        <w:numPr>
          <w:ilvl w:val="0"/>
          <w:numId w:val="0"/>
        </w:numPr>
        <w:ind w:left="567"/>
      </w:pPr>
      <w:r w:rsidRPr="00CD35C4">
        <w:t xml:space="preserve">Использовать тег </w:t>
      </w:r>
      <w:proofErr w:type="spellStart"/>
      <w:r w:rsidRPr="00CD35C4">
        <w:t>return</w:t>
      </w:r>
      <w:proofErr w:type="spellEnd"/>
      <w:r w:rsidRPr="00CD35C4">
        <w:t>, после которого сразу идет текстовое описание возвращаемого значения.</w:t>
      </w:r>
    </w:p>
    <w:p w14:paraId="3BCC0F04" w14:textId="77777777" w:rsidR="00B83E3A" w:rsidRDefault="00B83E3A">
      <w:pPr>
        <w:pStyle w:val="1"/>
        <w:numPr>
          <w:ilvl w:val="0"/>
          <w:numId w:val="5"/>
        </w:numPr>
      </w:pPr>
      <w:r>
        <w:t>Вывод</w:t>
      </w:r>
    </w:p>
    <w:p w14:paraId="1E68D104" w14:textId="0B570E88" w:rsidR="00B83E3A" w:rsidRPr="00BC44C6" w:rsidRDefault="00B83E3A" w:rsidP="00B83E3A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</w:t>
      </w:r>
      <w:r w:rsidR="003F0C7E">
        <w:rPr>
          <w:b w:val="0"/>
        </w:rPr>
        <w:t>проведена документация и комментирование кода</w:t>
      </w:r>
      <w:r>
        <w:rPr>
          <w:b w:val="0"/>
        </w:rPr>
        <w:t>.</w:t>
      </w:r>
    </w:p>
    <w:p w14:paraId="362741A6" w14:textId="77777777" w:rsidR="00B83E3A" w:rsidRDefault="00B83E3A" w:rsidP="00B83E3A">
      <w:pPr>
        <w:pStyle w:val="2"/>
        <w:numPr>
          <w:ilvl w:val="0"/>
          <w:numId w:val="0"/>
        </w:numPr>
        <w:ind w:left="567"/>
      </w:pPr>
    </w:p>
    <w:p w14:paraId="0C51A82F" w14:textId="25D53ED1" w:rsidR="00B83E3A" w:rsidRDefault="00B83E3A">
      <w:r>
        <w:br w:type="page"/>
      </w:r>
    </w:p>
    <w:p w14:paraId="5D72787E" w14:textId="22F941A4" w:rsidR="003F0C7E" w:rsidRDefault="003F0C7E" w:rsidP="003F0C7E">
      <w:pPr>
        <w:pStyle w:val="10"/>
      </w:pPr>
      <w:r>
        <w:lastRenderedPageBreak/>
        <w:t>Лабораторная работа №15</w:t>
      </w:r>
      <w:r>
        <w:br/>
      </w:r>
      <w:r w:rsidRPr="003F0C7E">
        <w:t>Изменение элементов дизайна</w:t>
      </w:r>
    </w:p>
    <w:p w14:paraId="0B8572B6" w14:textId="77777777" w:rsidR="003F0C7E" w:rsidRDefault="003F0C7E">
      <w:pPr>
        <w:pStyle w:val="1"/>
        <w:numPr>
          <w:ilvl w:val="0"/>
          <w:numId w:val="23"/>
        </w:numPr>
      </w:pPr>
      <w:r>
        <w:t>Цель работы</w:t>
      </w:r>
    </w:p>
    <w:p w14:paraId="198E6A0A" w14:textId="7485240B" w:rsidR="003F0C7E" w:rsidRDefault="003F0C7E">
      <w:pPr>
        <w:pStyle w:val="2"/>
        <w:numPr>
          <w:ilvl w:val="1"/>
          <w:numId w:val="5"/>
        </w:numPr>
      </w:pPr>
      <w:r w:rsidRPr="003F0C7E">
        <w:t xml:space="preserve">Изучить процесс изменения элементов дизайна приложения в </w:t>
      </w:r>
      <w:proofErr w:type="spellStart"/>
      <w:r w:rsidRPr="003F0C7E">
        <w:t>Android</w:t>
      </w:r>
      <w:proofErr w:type="spellEnd"/>
      <w:r w:rsidRPr="003F0C7E">
        <w:t xml:space="preserve"> </w:t>
      </w:r>
      <w:proofErr w:type="spellStart"/>
      <w:r w:rsidRPr="003F0C7E">
        <w:t>Studio</w:t>
      </w:r>
      <w:proofErr w:type="spellEnd"/>
      <w:r>
        <w:t>.</w:t>
      </w:r>
    </w:p>
    <w:p w14:paraId="0786C4C6" w14:textId="77777777" w:rsidR="003F0C7E" w:rsidRDefault="003F0C7E">
      <w:pPr>
        <w:pStyle w:val="1"/>
        <w:numPr>
          <w:ilvl w:val="0"/>
          <w:numId w:val="5"/>
        </w:numPr>
      </w:pPr>
      <w:r>
        <w:t>Контрольные вопросы</w:t>
      </w:r>
    </w:p>
    <w:p w14:paraId="4CF2356E" w14:textId="02F8A484" w:rsidR="003F0C7E" w:rsidRDefault="003F0C7E">
      <w:pPr>
        <w:pStyle w:val="2"/>
        <w:numPr>
          <w:ilvl w:val="1"/>
          <w:numId w:val="5"/>
        </w:numPr>
      </w:pPr>
      <w:r w:rsidRPr="003F0C7E">
        <w:t>Какой синтаксис у применения модификаторов?</w:t>
      </w:r>
    </w:p>
    <w:p w14:paraId="748F013D" w14:textId="77777777" w:rsidR="003F0C7E" w:rsidRDefault="003F0C7E" w:rsidP="003F0C7E">
      <w:pPr>
        <w:pStyle w:val="2"/>
        <w:numPr>
          <w:ilvl w:val="0"/>
          <w:numId w:val="0"/>
        </w:numPr>
        <w:ind w:left="567"/>
      </w:pPr>
      <w:r w:rsidRPr="003F0C7E">
        <w:t xml:space="preserve">Модификаторы вызываются последовательно через точку после объекта </w:t>
      </w:r>
      <w:proofErr w:type="spellStart"/>
      <w:r w:rsidRPr="003F0C7E">
        <w:t>Modifier</w:t>
      </w:r>
      <w:proofErr w:type="spellEnd"/>
      <w:r w:rsidRPr="003F0C7E">
        <w:t>, где каждый следующий метод дополняет или изменяет предыдущий результат.</w:t>
      </w:r>
    </w:p>
    <w:p w14:paraId="457C1908" w14:textId="77777777" w:rsidR="005B06A5" w:rsidRDefault="005B06A5" w:rsidP="003F0C7E">
      <w:pPr>
        <w:pStyle w:val="2"/>
        <w:numPr>
          <w:ilvl w:val="0"/>
          <w:numId w:val="0"/>
        </w:numPr>
        <w:ind w:left="567"/>
      </w:pPr>
    </w:p>
    <w:p w14:paraId="10A853F3" w14:textId="24A947AD" w:rsidR="003F0C7E" w:rsidRDefault="003F0C7E">
      <w:pPr>
        <w:pStyle w:val="2"/>
        <w:numPr>
          <w:ilvl w:val="1"/>
          <w:numId w:val="5"/>
        </w:numPr>
      </w:pPr>
      <w:r w:rsidRPr="003F0C7E">
        <w:t>Как указать фон элемента?</w:t>
      </w:r>
    </w:p>
    <w:p w14:paraId="03DE7A97" w14:textId="77777777" w:rsidR="003F0C7E" w:rsidRDefault="003F0C7E" w:rsidP="003F0C7E">
      <w:pPr>
        <w:pStyle w:val="2"/>
        <w:numPr>
          <w:ilvl w:val="0"/>
          <w:numId w:val="0"/>
        </w:numPr>
        <w:ind w:left="567"/>
      </w:pPr>
      <w:r w:rsidRPr="003F0C7E">
        <w:t xml:space="preserve">Вызвать метод </w:t>
      </w:r>
      <w:proofErr w:type="spellStart"/>
      <w:r w:rsidRPr="003F0C7E">
        <w:t>background</w:t>
      </w:r>
      <w:proofErr w:type="spellEnd"/>
      <w:r w:rsidRPr="003F0C7E">
        <w:t xml:space="preserve"> у модификатора и передать в него цвет или кисть для заливки.</w:t>
      </w:r>
    </w:p>
    <w:p w14:paraId="59CAE43B" w14:textId="77777777" w:rsidR="005B06A5" w:rsidRDefault="005B06A5" w:rsidP="003F0C7E">
      <w:pPr>
        <w:pStyle w:val="2"/>
        <w:numPr>
          <w:ilvl w:val="0"/>
          <w:numId w:val="0"/>
        </w:numPr>
        <w:ind w:left="567"/>
      </w:pPr>
    </w:p>
    <w:p w14:paraId="0526DC8E" w14:textId="3EE7E69D" w:rsidR="003F0C7E" w:rsidRDefault="003F0C7E">
      <w:pPr>
        <w:pStyle w:val="2"/>
        <w:numPr>
          <w:ilvl w:val="1"/>
          <w:numId w:val="5"/>
        </w:numPr>
      </w:pPr>
      <w:r w:rsidRPr="003F0C7E">
        <w:t>Как указать размер элемента?</w:t>
      </w:r>
    </w:p>
    <w:p w14:paraId="528D40B3" w14:textId="77777777" w:rsidR="003F0C7E" w:rsidRDefault="003F0C7E" w:rsidP="003F0C7E">
      <w:pPr>
        <w:pStyle w:val="2"/>
        <w:numPr>
          <w:ilvl w:val="0"/>
          <w:numId w:val="0"/>
        </w:numPr>
        <w:ind w:left="567"/>
      </w:pPr>
      <w:r w:rsidRPr="003F0C7E">
        <w:t xml:space="preserve">Вызвать методы </w:t>
      </w:r>
      <w:proofErr w:type="spellStart"/>
      <w:r w:rsidRPr="003F0C7E">
        <w:t>size</w:t>
      </w:r>
      <w:proofErr w:type="spellEnd"/>
      <w:r w:rsidRPr="003F0C7E">
        <w:t xml:space="preserve">, </w:t>
      </w:r>
      <w:proofErr w:type="spellStart"/>
      <w:r w:rsidRPr="003F0C7E">
        <w:t>width</w:t>
      </w:r>
      <w:proofErr w:type="spellEnd"/>
      <w:r w:rsidRPr="003F0C7E">
        <w:t xml:space="preserve"> или </w:t>
      </w:r>
      <w:proofErr w:type="spellStart"/>
      <w:r w:rsidRPr="003F0C7E">
        <w:t>height</w:t>
      </w:r>
      <w:proofErr w:type="spellEnd"/>
      <w:r w:rsidRPr="003F0C7E">
        <w:t xml:space="preserve"> у модификатора и передать туда нужное значение в единицах </w:t>
      </w:r>
      <w:proofErr w:type="spellStart"/>
      <w:r w:rsidRPr="003F0C7E">
        <w:t>dp</w:t>
      </w:r>
      <w:proofErr w:type="spellEnd"/>
      <w:r w:rsidRPr="003F0C7E">
        <w:t>.</w:t>
      </w:r>
    </w:p>
    <w:p w14:paraId="0FDCEBBE" w14:textId="77777777" w:rsidR="005B06A5" w:rsidRDefault="005B06A5" w:rsidP="003F0C7E">
      <w:pPr>
        <w:pStyle w:val="2"/>
        <w:numPr>
          <w:ilvl w:val="0"/>
          <w:numId w:val="0"/>
        </w:numPr>
        <w:ind w:left="567"/>
      </w:pPr>
    </w:p>
    <w:p w14:paraId="34441DF6" w14:textId="343E3305" w:rsidR="003F0C7E" w:rsidRDefault="003F0C7E">
      <w:pPr>
        <w:pStyle w:val="2"/>
        <w:numPr>
          <w:ilvl w:val="1"/>
          <w:numId w:val="5"/>
        </w:numPr>
      </w:pPr>
      <w:r w:rsidRPr="003F0C7E">
        <w:t>Как указать отступы элемента?</w:t>
      </w:r>
    </w:p>
    <w:p w14:paraId="61106F79" w14:textId="77777777" w:rsidR="003F0C7E" w:rsidRDefault="003F0C7E" w:rsidP="003F0C7E">
      <w:pPr>
        <w:pStyle w:val="2"/>
        <w:numPr>
          <w:ilvl w:val="0"/>
          <w:numId w:val="0"/>
        </w:numPr>
        <w:ind w:left="567"/>
      </w:pPr>
      <w:r w:rsidRPr="003F0C7E">
        <w:t xml:space="preserve">Вызвать метод </w:t>
      </w:r>
      <w:proofErr w:type="spellStart"/>
      <w:r w:rsidRPr="003F0C7E">
        <w:t>padding</w:t>
      </w:r>
      <w:proofErr w:type="spellEnd"/>
      <w:r w:rsidRPr="003F0C7E">
        <w:t xml:space="preserve"> у модификатора и указать одно значение для всех сторон или отдельные значения для разных направлений.</w:t>
      </w:r>
    </w:p>
    <w:p w14:paraId="7C5653B7" w14:textId="77777777" w:rsidR="005B06A5" w:rsidRDefault="005B06A5" w:rsidP="003F0C7E">
      <w:pPr>
        <w:pStyle w:val="2"/>
        <w:numPr>
          <w:ilvl w:val="0"/>
          <w:numId w:val="0"/>
        </w:numPr>
        <w:ind w:left="567"/>
      </w:pPr>
    </w:p>
    <w:p w14:paraId="37D0968D" w14:textId="582C5E50" w:rsidR="003F0C7E" w:rsidRDefault="003F0C7E">
      <w:pPr>
        <w:pStyle w:val="2"/>
        <w:numPr>
          <w:ilvl w:val="1"/>
          <w:numId w:val="5"/>
        </w:numPr>
      </w:pPr>
      <w:r w:rsidRPr="003F0C7E">
        <w:t>Как указать настройки текста элемента?</w:t>
      </w:r>
    </w:p>
    <w:p w14:paraId="0CC25A78" w14:textId="77777777" w:rsidR="003F0C7E" w:rsidRDefault="003F0C7E" w:rsidP="003F0C7E">
      <w:pPr>
        <w:pStyle w:val="2"/>
        <w:numPr>
          <w:ilvl w:val="0"/>
          <w:numId w:val="0"/>
        </w:numPr>
        <w:ind w:left="567"/>
      </w:pPr>
      <w:r w:rsidRPr="003F0C7E">
        <w:t xml:space="preserve">Передать параметры </w:t>
      </w:r>
      <w:proofErr w:type="spellStart"/>
      <w:r w:rsidRPr="003F0C7E">
        <w:t>modifier</w:t>
      </w:r>
      <w:proofErr w:type="spellEnd"/>
      <w:r w:rsidRPr="003F0C7E">
        <w:t xml:space="preserve">, </w:t>
      </w:r>
      <w:proofErr w:type="spellStart"/>
      <w:r w:rsidRPr="003F0C7E">
        <w:t>color</w:t>
      </w:r>
      <w:proofErr w:type="spellEnd"/>
      <w:r w:rsidRPr="003F0C7E">
        <w:t xml:space="preserve">, </w:t>
      </w:r>
      <w:proofErr w:type="spellStart"/>
      <w:r w:rsidRPr="003F0C7E">
        <w:t>fontSize</w:t>
      </w:r>
      <w:proofErr w:type="spellEnd"/>
      <w:r w:rsidRPr="003F0C7E">
        <w:t xml:space="preserve">, </w:t>
      </w:r>
      <w:proofErr w:type="spellStart"/>
      <w:r w:rsidRPr="003F0C7E">
        <w:t>fontWeight</w:t>
      </w:r>
      <w:proofErr w:type="spellEnd"/>
      <w:r w:rsidRPr="003F0C7E">
        <w:t xml:space="preserve">, </w:t>
      </w:r>
      <w:proofErr w:type="spellStart"/>
      <w:r w:rsidRPr="003F0C7E">
        <w:t>fontFamily</w:t>
      </w:r>
      <w:proofErr w:type="spellEnd"/>
      <w:r w:rsidRPr="003F0C7E">
        <w:t xml:space="preserve"> и </w:t>
      </w:r>
      <w:proofErr w:type="spellStart"/>
      <w:r w:rsidRPr="003F0C7E">
        <w:t>textAlign</w:t>
      </w:r>
      <w:proofErr w:type="spellEnd"/>
      <w:r w:rsidRPr="003F0C7E">
        <w:t xml:space="preserve"> внутрь функции </w:t>
      </w:r>
      <w:proofErr w:type="spellStart"/>
      <w:r w:rsidRPr="003F0C7E">
        <w:t>Text</w:t>
      </w:r>
      <w:proofErr w:type="spellEnd"/>
      <w:r w:rsidRPr="003F0C7E">
        <w:t>.</w:t>
      </w:r>
    </w:p>
    <w:p w14:paraId="4051394E" w14:textId="77777777" w:rsidR="005B06A5" w:rsidRDefault="005B06A5" w:rsidP="003F0C7E">
      <w:pPr>
        <w:pStyle w:val="2"/>
        <w:numPr>
          <w:ilvl w:val="0"/>
          <w:numId w:val="0"/>
        </w:numPr>
        <w:ind w:left="567"/>
      </w:pPr>
    </w:p>
    <w:p w14:paraId="4CE920B4" w14:textId="2698788D" w:rsidR="003F0C7E" w:rsidRDefault="003F0C7E">
      <w:pPr>
        <w:pStyle w:val="2"/>
        <w:numPr>
          <w:ilvl w:val="1"/>
          <w:numId w:val="5"/>
        </w:numPr>
      </w:pPr>
      <w:r w:rsidRPr="003F0C7E">
        <w:t>Как отображать изображения</w:t>
      </w:r>
      <w:r>
        <w:t>?</w:t>
      </w:r>
    </w:p>
    <w:p w14:paraId="66E47722" w14:textId="77777777" w:rsidR="0095733B" w:rsidRDefault="003F0C7E" w:rsidP="003F0C7E">
      <w:pPr>
        <w:pStyle w:val="2"/>
        <w:numPr>
          <w:ilvl w:val="0"/>
          <w:numId w:val="0"/>
        </w:numPr>
        <w:ind w:left="567"/>
      </w:pPr>
      <w:r w:rsidRPr="003F0C7E">
        <w:t xml:space="preserve">Использовать функцию </w:t>
      </w:r>
      <w:proofErr w:type="spellStart"/>
      <w:r w:rsidRPr="003F0C7E">
        <w:t>Image</w:t>
      </w:r>
      <w:proofErr w:type="spellEnd"/>
      <w:r w:rsidRPr="003F0C7E">
        <w:t xml:space="preserve">, передав в нее </w:t>
      </w:r>
      <w:proofErr w:type="spellStart"/>
      <w:r w:rsidRPr="003F0C7E">
        <w:t>painterResource</w:t>
      </w:r>
      <w:proofErr w:type="spellEnd"/>
      <w:r w:rsidRPr="003F0C7E">
        <w:t xml:space="preserve"> с указанием пути к файлу и описание </w:t>
      </w:r>
      <w:proofErr w:type="spellStart"/>
      <w:r w:rsidRPr="003F0C7E">
        <w:t>contentDescription</w:t>
      </w:r>
      <w:proofErr w:type="spellEnd"/>
      <w:r w:rsidRPr="003F0C7E">
        <w:t>.</w:t>
      </w:r>
    </w:p>
    <w:p w14:paraId="770279A9" w14:textId="7E340C42" w:rsidR="003F0C7E" w:rsidRDefault="003F0C7E">
      <w:pPr>
        <w:pStyle w:val="1"/>
        <w:numPr>
          <w:ilvl w:val="0"/>
          <w:numId w:val="5"/>
        </w:numPr>
      </w:pPr>
      <w:r>
        <w:t>Вывод</w:t>
      </w:r>
    </w:p>
    <w:p w14:paraId="35025051" w14:textId="5AF17068" w:rsidR="003F0C7E" w:rsidRPr="00BC44C6" w:rsidRDefault="003F0C7E" w:rsidP="003F0C7E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</w:t>
      </w:r>
      <w:r w:rsidR="0095733B">
        <w:rPr>
          <w:b w:val="0"/>
        </w:rPr>
        <w:t>изменён дизайн элементов управления</w:t>
      </w:r>
      <w:r w:rsidR="00B40196">
        <w:rPr>
          <w:b w:val="0"/>
        </w:rPr>
        <w:t>.</w:t>
      </w:r>
    </w:p>
    <w:p w14:paraId="68A4193C" w14:textId="0EC81D8E" w:rsidR="00133B88" w:rsidRDefault="00133B88">
      <w:r>
        <w:br w:type="page"/>
      </w:r>
    </w:p>
    <w:p w14:paraId="7D032D8D" w14:textId="7B019B06" w:rsidR="00133B88" w:rsidRDefault="00133B88" w:rsidP="00133B88">
      <w:pPr>
        <w:pStyle w:val="10"/>
      </w:pPr>
      <w:r>
        <w:lastRenderedPageBreak/>
        <w:t>Лабораторная работа №16</w:t>
      </w:r>
      <w:r>
        <w:br/>
      </w:r>
      <w:r w:rsidRPr="00133B88">
        <w:t>Использование ресурсов</w:t>
      </w:r>
    </w:p>
    <w:p w14:paraId="7DF76F2F" w14:textId="77777777" w:rsidR="00133B88" w:rsidRDefault="00133B88">
      <w:pPr>
        <w:pStyle w:val="1"/>
        <w:numPr>
          <w:ilvl w:val="0"/>
          <w:numId w:val="22"/>
        </w:numPr>
      </w:pPr>
      <w:r>
        <w:t>Цель работы</w:t>
      </w:r>
    </w:p>
    <w:p w14:paraId="18714CBF" w14:textId="787C2A64" w:rsidR="00133B88" w:rsidRDefault="00133B88">
      <w:pPr>
        <w:pStyle w:val="2"/>
        <w:numPr>
          <w:ilvl w:val="1"/>
          <w:numId w:val="5"/>
        </w:numPr>
      </w:pPr>
      <w:r w:rsidRPr="00133B88">
        <w:t xml:space="preserve">Изучить процесс добавления и применения ресурсов при разработке мобильных приложений </w:t>
      </w:r>
      <w:proofErr w:type="spellStart"/>
      <w:r w:rsidRPr="00133B88">
        <w:t>Android</w:t>
      </w:r>
      <w:proofErr w:type="spellEnd"/>
      <w:r>
        <w:t>.</w:t>
      </w:r>
    </w:p>
    <w:p w14:paraId="59B8A1D4" w14:textId="77777777" w:rsidR="00133B88" w:rsidRDefault="00133B88">
      <w:pPr>
        <w:pStyle w:val="1"/>
        <w:numPr>
          <w:ilvl w:val="0"/>
          <w:numId w:val="5"/>
        </w:numPr>
      </w:pPr>
      <w:r>
        <w:t>Контрольные вопросы</w:t>
      </w:r>
    </w:p>
    <w:p w14:paraId="7CC98E46" w14:textId="5B64186D" w:rsidR="00133B88" w:rsidRPr="00133B88" w:rsidRDefault="00133B88">
      <w:pPr>
        <w:pStyle w:val="2"/>
        <w:numPr>
          <w:ilvl w:val="1"/>
          <w:numId w:val="5"/>
        </w:numPr>
      </w:pPr>
      <w:r w:rsidRPr="00133B88">
        <w:t xml:space="preserve">Что хранится в папке </w:t>
      </w:r>
      <w:proofErr w:type="spellStart"/>
      <w:r w:rsidRPr="00133B88">
        <w:t>res</w:t>
      </w:r>
      <w:proofErr w:type="spellEnd"/>
      <w:r w:rsidRPr="00133B88">
        <w:t>?</w:t>
      </w:r>
    </w:p>
    <w:p w14:paraId="61747783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 xml:space="preserve">В папке </w:t>
      </w:r>
      <w:proofErr w:type="spellStart"/>
      <w:r w:rsidRPr="00133B88">
        <w:t>res</w:t>
      </w:r>
      <w:proofErr w:type="spellEnd"/>
      <w:r w:rsidRPr="00133B88">
        <w:t xml:space="preserve"> хранятся все </w:t>
      </w:r>
      <w:proofErr w:type="spellStart"/>
      <w:r w:rsidRPr="00133B88">
        <w:t>нескомпилированные</w:t>
      </w:r>
      <w:proofErr w:type="spellEnd"/>
      <w:r w:rsidRPr="00133B88">
        <w:t xml:space="preserve"> ресурсы приложения, включая изображения, макеты экранов, аудиофайлы, текстовые строки и цветовые палитры</w:t>
      </w:r>
    </w:p>
    <w:p w14:paraId="1577BD98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</w:p>
    <w:p w14:paraId="03FD43F0" w14:textId="2623FFDE" w:rsidR="00133B88" w:rsidRDefault="00133B88">
      <w:pPr>
        <w:pStyle w:val="2"/>
        <w:numPr>
          <w:ilvl w:val="1"/>
          <w:numId w:val="5"/>
        </w:numPr>
      </w:pPr>
      <w:r w:rsidRPr="00133B88">
        <w:t xml:space="preserve">Что хранится в папке </w:t>
      </w:r>
      <w:proofErr w:type="spellStart"/>
      <w:r w:rsidRPr="00133B88">
        <w:t>values</w:t>
      </w:r>
      <w:proofErr w:type="spellEnd"/>
      <w:r w:rsidRPr="00133B88">
        <w:t>?</w:t>
      </w:r>
    </w:p>
    <w:p w14:paraId="7E0BD99B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 xml:space="preserve">В папке </w:t>
      </w:r>
      <w:proofErr w:type="spellStart"/>
      <w:r w:rsidRPr="00133B88">
        <w:t>values</w:t>
      </w:r>
      <w:proofErr w:type="spellEnd"/>
      <w:r w:rsidRPr="00133B88">
        <w:t xml:space="preserve"> хранятся XML-файлы с простыми значениями, такими как текстовые строки, массивы данных, цвета, размеры элементов и стили оформления.</w:t>
      </w:r>
    </w:p>
    <w:p w14:paraId="73D298A5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</w:p>
    <w:p w14:paraId="61118880" w14:textId="78AE6ED6" w:rsidR="00133B88" w:rsidRDefault="00133B88">
      <w:pPr>
        <w:pStyle w:val="2"/>
        <w:numPr>
          <w:ilvl w:val="1"/>
          <w:numId w:val="5"/>
        </w:numPr>
      </w:pPr>
      <w:r w:rsidRPr="00133B88">
        <w:t xml:space="preserve">Что хранится в папке </w:t>
      </w:r>
      <w:proofErr w:type="spellStart"/>
      <w:r w:rsidRPr="00133B88">
        <w:t>drawable</w:t>
      </w:r>
      <w:proofErr w:type="spellEnd"/>
      <w:r w:rsidRPr="00133B88">
        <w:t>?</w:t>
      </w:r>
    </w:p>
    <w:p w14:paraId="0AA77385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 xml:space="preserve">В папке </w:t>
      </w:r>
      <w:proofErr w:type="spellStart"/>
      <w:r w:rsidRPr="00133B88">
        <w:t>drawable</w:t>
      </w:r>
      <w:proofErr w:type="spellEnd"/>
      <w:r w:rsidRPr="00133B88">
        <w:t xml:space="preserve"> хранятся файлы изображений в форматах PNG, JPEG, GIF, а также векторные XML-рисунки и описания состояний графических элементов.</w:t>
      </w:r>
    </w:p>
    <w:p w14:paraId="15E4EC99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</w:p>
    <w:p w14:paraId="60BBE917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 xml:space="preserve">2.4 Для чего используется </w:t>
      </w:r>
      <w:proofErr w:type="spellStart"/>
      <w:r w:rsidRPr="00133B88">
        <w:t>Resource</w:t>
      </w:r>
      <w:proofErr w:type="spellEnd"/>
      <w:r w:rsidRPr="00133B88">
        <w:t xml:space="preserve"> </w:t>
      </w:r>
      <w:proofErr w:type="spellStart"/>
      <w:r w:rsidRPr="00133B88">
        <w:t>Manager</w:t>
      </w:r>
      <w:proofErr w:type="spellEnd"/>
      <w:r w:rsidRPr="00133B88">
        <w:t>?</w:t>
      </w:r>
    </w:p>
    <w:p w14:paraId="09EDE275" w14:textId="6AEEA850" w:rsidR="00133B88" w:rsidRDefault="00133B88" w:rsidP="00133B88">
      <w:pPr>
        <w:pStyle w:val="2"/>
        <w:numPr>
          <w:ilvl w:val="0"/>
          <w:numId w:val="0"/>
        </w:numPr>
        <w:ind w:left="567"/>
      </w:pPr>
      <w:proofErr w:type="spellStart"/>
      <w:r w:rsidRPr="00133B88">
        <w:t>Resource</w:t>
      </w:r>
      <w:proofErr w:type="spellEnd"/>
      <w:r w:rsidRPr="00133B88">
        <w:t xml:space="preserve"> </w:t>
      </w:r>
      <w:proofErr w:type="spellStart"/>
      <w:r w:rsidRPr="00133B88">
        <w:t>Manager</w:t>
      </w:r>
      <w:proofErr w:type="spellEnd"/>
      <w:r w:rsidRPr="00133B88">
        <w:t xml:space="preserve"> используется для визуального поиска, импорта, создания, группировки и удобного управления всеми графическими и текстовыми ресурсами в </w:t>
      </w:r>
      <w:proofErr w:type="spellStart"/>
      <w:r w:rsidRPr="00133B88">
        <w:t>Android</w:t>
      </w:r>
      <w:proofErr w:type="spellEnd"/>
      <w:r w:rsidRPr="00133B88">
        <w:t xml:space="preserve"> </w:t>
      </w:r>
      <w:proofErr w:type="spellStart"/>
      <w:r w:rsidRPr="00133B88">
        <w:t>Studio</w:t>
      </w:r>
      <w:proofErr w:type="spellEnd"/>
      <w:r w:rsidRPr="00133B88">
        <w:t>.</w:t>
      </w:r>
    </w:p>
    <w:p w14:paraId="7D7619FF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</w:p>
    <w:p w14:paraId="02E0BEEB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>2.5 Как использовать строковые ресурсы?</w:t>
      </w:r>
    </w:p>
    <w:p w14:paraId="7CB7AD9C" w14:textId="7E64FA3C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 xml:space="preserve">В коде вызвать </w:t>
      </w:r>
      <w:proofErr w:type="spellStart"/>
      <w:r w:rsidRPr="00133B88">
        <w:t>getString</w:t>
      </w:r>
      <w:proofErr w:type="spellEnd"/>
      <w:r w:rsidRPr="00133B88">
        <w:t xml:space="preserve"> с передачей идентификатора </w:t>
      </w:r>
      <w:proofErr w:type="spellStart"/>
      <w:proofErr w:type="gramStart"/>
      <w:r w:rsidRPr="00133B88">
        <w:t>R.string</w:t>
      </w:r>
      <w:proofErr w:type="gramEnd"/>
      <w:r w:rsidRPr="00133B88">
        <w:t>.имя_строки</w:t>
      </w:r>
      <w:proofErr w:type="spellEnd"/>
      <w:r w:rsidRPr="00133B88">
        <w:t>, а в XML-макетах указать ссылку через @</w:t>
      </w:r>
      <w:proofErr w:type="spellStart"/>
      <w:r w:rsidRPr="00133B88">
        <w:t>string</w:t>
      </w:r>
      <w:proofErr w:type="spellEnd"/>
      <w:r w:rsidRPr="00133B88">
        <w:t>/</w:t>
      </w:r>
      <w:proofErr w:type="spellStart"/>
      <w:r w:rsidRPr="00133B88">
        <w:t>имя_строки</w:t>
      </w:r>
      <w:proofErr w:type="spellEnd"/>
      <w:r w:rsidRPr="00133B88">
        <w:t>.</w:t>
      </w:r>
    </w:p>
    <w:p w14:paraId="77085575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</w:p>
    <w:p w14:paraId="2BF9C9EB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>2.6 Как использовать ресурсы изображения?</w:t>
      </w:r>
    </w:p>
    <w:p w14:paraId="036A2041" w14:textId="26C81E45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 xml:space="preserve">В коде </w:t>
      </w:r>
      <w:proofErr w:type="spellStart"/>
      <w:r w:rsidRPr="00133B88">
        <w:t>Jetpack</w:t>
      </w:r>
      <w:proofErr w:type="spellEnd"/>
      <w:r w:rsidRPr="00133B88">
        <w:t xml:space="preserve"> </w:t>
      </w:r>
      <w:proofErr w:type="spellStart"/>
      <w:r w:rsidRPr="00133B88">
        <w:t>Compose</w:t>
      </w:r>
      <w:proofErr w:type="spellEnd"/>
      <w:r w:rsidRPr="00133B88">
        <w:t xml:space="preserve"> вызвать </w:t>
      </w:r>
      <w:proofErr w:type="spellStart"/>
      <w:r w:rsidRPr="00133B88">
        <w:t>painterResource</w:t>
      </w:r>
      <w:proofErr w:type="spellEnd"/>
      <w:r w:rsidRPr="00133B88">
        <w:t xml:space="preserve"> с идентификатором </w:t>
      </w:r>
      <w:proofErr w:type="spellStart"/>
      <w:proofErr w:type="gramStart"/>
      <w:r w:rsidRPr="00133B88">
        <w:t>R.drawable</w:t>
      </w:r>
      <w:proofErr w:type="gramEnd"/>
      <w:r w:rsidRPr="00133B88">
        <w:t>.имя_картинки</w:t>
      </w:r>
      <w:proofErr w:type="spellEnd"/>
      <w:r w:rsidRPr="00133B88">
        <w:t xml:space="preserve">, в классическом коде передать этот </w:t>
      </w:r>
      <w:proofErr w:type="spellStart"/>
      <w:r w:rsidRPr="00133B88">
        <w:t>вsetImageResource</w:t>
      </w:r>
      <w:proofErr w:type="spellEnd"/>
      <w:r w:rsidRPr="00133B88">
        <w:t>, а в XML-макетах указать @</w:t>
      </w:r>
      <w:proofErr w:type="spellStart"/>
      <w:r w:rsidRPr="00133B88">
        <w:t>drawable</w:t>
      </w:r>
      <w:proofErr w:type="spellEnd"/>
      <w:r w:rsidRPr="00133B88">
        <w:t>/</w:t>
      </w:r>
      <w:proofErr w:type="spellStart"/>
      <w:r w:rsidRPr="00133B88">
        <w:t>имя_картинки</w:t>
      </w:r>
      <w:proofErr w:type="spellEnd"/>
      <w:r w:rsidRPr="00133B88">
        <w:t>.</w:t>
      </w:r>
    </w:p>
    <w:p w14:paraId="2D556386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</w:p>
    <w:p w14:paraId="54CFBC0E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>2.7 Как использовать массивы из ресурсов?</w:t>
      </w:r>
    </w:p>
    <w:p w14:paraId="3150200E" w14:textId="08F1293F" w:rsidR="005646B3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 xml:space="preserve">В коде получить массив строк через вызов </w:t>
      </w:r>
      <w:proofErr w:type="spellStart"/>
      <w:proofErr w:type="gramStart"/>
      <w:r w:rsidRPr="00133B88">
        <w:t>resources.getStringArray</w:t>
      </w:r>
      <w:proofErr w:type="spellEnd"/>
      <w:proofErr w:type="gramEnd"/>
      <w:r w:rsidRPr="00133B88">
        <w:t xml:space="preserve"> с передачей </w:t>
      </w:r>
      <w:proofErr w:type="spellStart"/>
      <w:r w:rsidRPr="00133B88">
        <w:t>R.array.имя_массива</w:t>
      </w:r>
      <w:proofErr w:type="spellEnd"/>
      <w:r w:rsidRPr="00133B88">
        <w:t xml:space="preserve">, объявив его в файле через тег </w:t>
      </w:r>
      <w:proofErr w:type="spellStart"/>
      <w:r w:rsidRPr="00133B88">
        <w:t>string-array</w:t>
      </w:r>
      <w:proofErr w:type="spellEnd"/>
      <w:r w:rsidRPr="00133B88">
        <w:t>.</w:t>
      </w:r>
    </w:p>
    <w:p w14:paraId="06B2CAC7" w14:textId="6735DE37" w:rsidR="00133B88" w:rsidRDefault="00133B88">
      <w:pPr>
        <w:pStyle w:val="1"/>
        <w:numPr>
          <w:ilvl w:val="0"/>
          <w:numId w:val="5"/>
        </w:numPr>
      </w:pPr>
      <w:r>
        <w:t>Вывод</w:t>
      </w:r>
    </w:p>
    <w:p w14:paraId="1419DA36" w14:textId="09569DD3" w:rsidR="00133B88" w:rsidRPr="00BC44C6" w:rsidRDefault="00133B88" w:rsidP="00133B88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</w:t>
      </w:r>
      <w:r w:rsidR="00B40196">
        <w:rPr>
          <w:b w:val="0"/>
        </w:rPr>
        <w:t>добавлены и применены ресурсы.</w:t>
      </w:r>
    </w:p>
    <w:p w14:paraId="73EDF763" w14:textId="77777777" w:rsidR="00461231" w:rsidRDefault="00461231"/>
    <w:p w14:paraId="59D8F5C2" w14:textId="77777777" w:rsidR="006B0BB9" w:rsidRPr="00824955" w:rsidRDefault="006B0BB9" w:rsidP="006B0BB9">
      <w:pPr>
        <w:pStyle w:val="10"/>
        <w:tabs>
          <w:tab w:val="clear" w:pos="709"/>
        </w:tabs>
        <w:ind w:firstLine="708"/>
      </w:pPr>
      <w:r>
        <w:lastRenderedPageBreak/>
        <w:t>Лабораторная работа №17</w:t>
      </w:r>
      <w:r>
        <w:br/>
      </w:r>
      <w:r w:rsidRPr="008736EC">
        <w:t>Настройка элементов управления для ввода данных</w:t>
      </w:r>
    </w:p>
    <w:p w14:paraId="17B88AC3" w14:textId="67DDE793" w:rsidR="006B0BB9" w:rsidRDefault="006B0BB9" w:rsidP="00B66647">
      <w:pPr>
        <w:pStyle w:val="1"/>
        <w:numPr>
          <w:ilvl w:val="0"/>
          <w:numId w:val="37"/>
        </w:numPr>
      </w:pPr>
      <w:r>
        <w:t>Цель работы</w:t>
      </w:r>
    </w:p>
    <w:p w14:paraId="1B9493BA" w14:textId="77777777" w:rsidR="00A11FD4" w:rsidRDefault="00A11FD4" w:rsidP="00A11FD4">
      <w:pPr>
        <w:pStyle w:val="2"/>
      </w:pPr>
      <w:r w:rsidRPr="008736EC">
        <w:t xml:space="preserve">Изучить процесс настройки и использования элементов управления для ввода данных приложения </w:t>
      </w:r>
      <w:proofErr w:type="spellStart"/>
      <w:r w:rsidRPr="008736EC">
        <w:t>Android</w:t>
      </w:r>
      <w:proofErr w:type="spellEnd"/>
      <w:r>
        <w:t>.</w:t>
      </w:r>
    </w:p>
    <w:p w14:paraId="08B1849E" w14:textId="77777777" w:rsidR="006B0BB9" w:rsidRDefault="006B0BB9">
      <w:pPr>
        <w:pStyle w:val="1"/>
        <w:numPr>
          <w:ilvl w:val="0"/>
          <w:numId w:val="5"/>
        </w:numPr>
      </w:pPr>
      <w:r>
        <w:t>Контрольные вопросы</w:t>
      </w:r>
    </w:p>
    <w:p w14:paraId="66427670" w14:textId="3F3240E3" w:rsidR="00894EC0" w:rsidRDefault="00894EC0">
      <w:pPr>
        <w:pStyle w:val="2"/>
        <w:numPr>
          <w:ilvl w:val="1"/>
          <w:numId w:val="5"/>
        </w:numPr>
      </w:pPr>
      <w:r w:rsidRPr="00432DBE">
        <w:t xml:space="preserve">Какие элементы позволяют ввести текстовые значения? </w:t>
      </w:r>
    </w:p>
    <w:p w14:paraId="05F01C23" w14:textId="24E05136" w:rsidR="00895467" w:rsidRDefault="00895467" w:rsidP="00895467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>
        <w:rPr>
          <w:lang w:val="en-US"/>
        </w:rPr>
        <w:t>TextField</w:t>
      </w:r>
      <w:proofErr w:type="spellEnd"/>
      <w:r>
        <w:rPr>
          <w:lang w:val="en-US"/>
        </w:rPr>
        <w:t xml:space="preserve">, </w:t>
      </w:r>
      <w:proofErr w:type="spellStart"/>
      <w:r w:rsidRPr="00895467">
        <w:rPr>
          <w:lang w:val="en-US"/>
        </w:rPr>
        <w:t>OutlinedTextField</w:t>
      </w:r>
      <w:proofErr w:type="spellEnd"/>
    </w:p>
    <w:p w14:paraId="4C985A69" w14:textId="77777777" w:rsidR="00913AEF" w:rsidRPr="00895467" w:rsidRDefault="00913AEF" w:rsidP="00895467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1EC681CD" w14:textId="0F2B7F08" w:rsidR="00894EC0" w:rsidRDefault="00894EC0">
      <w:pPr>
        <w:pStyle w:val="2"/>
        <w:numPr>
          <w:ilvl w:val="1"/>
          <w:numId w:val="5"/>
        </w:numPr>
      </w:pPr>
      <w:r w:rsidRPr="00432DBE">
        <w:t xml:space="preserve">Как настроить тип клавиатуры? </w:t>
      </w:r>
    </w:p>
    <w:p w14:paraId="12B50FD4" w14:textId="14684F66" w:rsidR="009E7AE6" w:rsidRPr="009E7AE6" w:rsidRDefault="009E7AE6" w:rsidP="003C7988">
      <w:pPr>
        <w:pStyle w:val="2"/>
        <w:numPr>
          <w:ilvl w:val="0"/>
          <w:numId w:val="0"/>
        </w:numPr>
        <w:ind w:left="567"/>
        <w:jc w:val="left"/>
        <w:rPr>
          <w:lang w:val="en-US"/>
        </w:rPr>
      </w:pPr>
      <w:proofErr w:type="spellStart"/>
      <w:r w:rsidRPr="009E7AE6">
        <w:rPr>
          <w:lang w:val="en-US"/>
        </w:rPr>
        <w:t>keyboardOptions</w:t>
      </w:r>
      <w:proofErr w:type="spellEnd"/>
      <w:r w:rsidRPr="009E7AE6">
        <w:rPr>
          <w:lang w:val="en-US"/>
        </w:rPr>
        <w:t xml:space="preserve"> = </w:t>
      </w:r>
      <w:proofErr w:type="spellStart"/>
      <w:proofErr w:type="gramStart"/>
      <w:r w:rsidRPr="009E7AE6">
        <w:rPr>
          <w:lang w:val="en-US"/>
        </w:rPr>
        <w:t>KeyboardOptions</w:t>
      </w:r>
      <w:proofErr w:type="spellEnd"/>
      <w:r w:rsidRPr="009E7AE6">
        <w:rPr>
          <w:lang w:val="en-US"/>
        </w:rPr>
        <w:t>(</w:t>
      </w:r>
      <w:proofErr w:type="spellStart"/>
      <w:proofErr w:type="gramEnd"/>
      <w:r w:rsidRPr="009E7AE6">
        <w:rPr>
          <w:lang w:val="en-US"/>
        </w:rPr>
        <w:t>keyboardType</w:t>
      </w:r>
      <w:proofErr w:type="spellEnd"/>
      <w:r w:rsidRPr="009E7AE6">
        <w:rPr>
          <w:lang w:val="en-US"/>
        </w:rPr>
        <w:t xml:space="preserve"> = </w:t>
      </w:r>
      <w:proofErr w:type="spellStart"/>
      <w:r w:rsidRPr="009E7AE6">
        <w:rPr>
          <w:lang w:val="en-US"/>
        </w:rPr>
        <w:t>KeyboardType.NumberPassword</w:t>
      </w:r>
      <w:proofErr w:type="spellEnd"/>
      <w:r w:rsidRPr="009E7AE6">
        <w:rPr>
          <w:lang w:val="en-US"/>
        </w:rPr>
        <w:t>)</w:t>
      </w:r>
    </w:p>
    <w:p w14:paraId="23ABD76B" w14:textId="77777777" w:rsidR="009E7AE6" w:rsidRPr="009E7AE6" w:rsidRDefault="009E7AE6" w:rsidP="009E7AE6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406E6A84" w14:textId="0BD1472A" w:rsidR="00894EC0" w:rsidRDefault="00894EC0">
      <w:pPr>
        <w:pStyle w:val="2"/>
        <w:numPr>
          <w:ilvl w:val="1"/>
          <w:numId w:val="5"/>
        </w:numPr>
      </w:pPr>
      <w:r w:rsidRPr="00432DBE">
        <w:t xml:space="preserve">Как связать значение из элемента управления с переменной? </w:t>
      </w:r>
    </w:p>
    <w:p w14:paraId="76A3C1A3" w14:textId="30D308AF" w:rsidR="00913AEF" w:rsidRDefault="00913AEF" w:rsidP="00913AEF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913AEF">
        <w:rPr>
          <w:lang w:val="en-US"/>
        </w:rPr>
        <w:t>var</w:t>
      </w:r>
      <w:proofErr w:type="spellEnd"/>
      <w:r w:rsidRPr="00913AEF">
        <w:rPr>
          <w:lang w:val="en-US"/>
        </w:rPr>
        <w:t xml:space="preserve"> login by remember </w:t>
      </w:r>
      <w:proofErr w:type="gramStart"/>
      <w:r w:rsidRPr="00913AEF">
        <w:rPr>
          <w:lang w:val="en-US"/>
        </w:rPr>
        <w:t xml:space="preserve">{ </w:t>
      </w:r>
      <w:proofErr w:type="spellStart"/>
      <w:r w:rsidRPr="00913AEF">
        <w:rPr>
          <w:lang w:val="en-US"/>
        </w:rPr>
        <w:t>mutableStateOf</w:t>
      </w:r>
      <w:proofErr w:type="spellEnd"/>
      <w:proofErr w:type="gramEnd"/>
      <w:r w:rsidRPr="00913AEF">
        <w:rPr>
          <w:lang w:val="en-US"/>
        </w:rPr>
        <w:t>("") }</w:t>
      </w:r>
    </w:p>
    <w:p w14:paraId="2B00DF51" w14:textId="2DE99564" w:rsidR="00913AEF" w:rsidRPr="00913AEF" w:rsidRDefault="00913AEF" w:rsidP="00913AEF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proofErr w:type="gramStart"/>
      <w:r w:rsidRPr="00913AEF">
        <w:rPr>
          <w:lang w:val="en-US"/>
        </w:rPr>
        <w:t>OutlinedTextField</w:t>
      </w:r>
      <w:proofErr w:type="spellEnd"/>
      <w:r w:rsidRPr="00913AEF">
        <w:rPr>
          <w:lang w:val="en-US"/>
        </w:rPr>
        <w:t>(</w:t>
      </w:r>
      <w:proofErr w:type="gramEnd"/>
      <w:r w:rsidRPr="00913AEF">
        <w:rPr>
          <w:lang w:val="en-US"/>
        </w:rPr>
        <w:t>login, {login = it},</w:t>
      </w:r>
    </w:p>
    <w:p w14:paraId="11ED1172" w14:textId="77777777" w:rsidR="00913AEF" w:rsidRPr="00913AEF" w:rsidRDefault="00913AEF" w:rsidP="00913AE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66F92A02" w14:textId="78724787" w:rsidR="00894EC0" w:rsidRDefault="00894EC0">
      <w:pPr>
        <w:pStyle w:val="2"/>
        <w:numPr>
          <w:ilvl w:val="1"/>
          <w:numId w:val="5"/>
        </w:numPr>
      </w:pPr>
      <w:r w:rsidRPr="00432DBE">
        <w:t xml:space="preserve">Для чего используется </w:t>
      </w:r>
      <w:proofErr w:type="spellStart"/>
      <w:r w:rsidRPr="00432DBE">
        <w:t>combobox</w:t>
      </w:r>
      <w:proofErr w:type="spellEnd"/>
      <w:r w:rsidRPr="00432DBE">
        <w:t xml:space="preserve">, какие его основные настройки? </w:t>
      </w:r>
    </w:p>
    <w:p w14:paraId="532EFE61" w14:textId="4E6DDDF5" w:rsidR="00C02FF4" w:rsidRDefault="00C02FF4" w:rsidP="00C02FF4">
      <w:pPr>
        <w:pStyle w:val="2"/>
        <w:numPr>
          <w:ilvl w:val="0"/>
          <w:numId w:val="0"/>
        </w:numPr>
        <w:ind w:left="567"/>
      </w:pPr>
      <w:r>
        <w:t xml:space="preserve">Для множественного выбора. </w:t>
      </w:r>
      <w:proofErr w:type="spellStart"/>
      <w:r w:rsidRPr="00C02FF4">
        <w:t>Checked</w:t>
      </w:r>
      <w:proofErr w:type="spellEnd"/>
      <w:r>
        <w:t xml:space="preserve"> и </w:t>
      </w:r>
      <w:proofErr w:type="spellStart"/>
      <w:r w:rsidRPr="00C02FF4">
        <w:t>onCheckedChange</w:t>
      </w:r>
      <w:proofErr w:type="spellEnd"/>
    </w:p>
    <w:p w14:paraId="06824890" w14:textId="77777777" w:rsidR="00C02FF4" w:rsidRDefault="00C02FF4" w:rsidP="00C02FF4">
      <w:pPr>
        <w:pStyle w:val="2"/>
        <w:numPr>
          <w:ilvl w:val="0"/>
          <w:numId w:val="0"/>
        </w:numPr>
        <w:ind w:left="567"/>
      </w:pPr>
    </w:p>
    <w:p w14:paraId="7FCD89AE" w14:textId="67E8E874" w:rsidR="00894EC0" w:rsidRDefault="00894EC0">
      <w:pPr>
        <w:pStyle w:val="2"/>
        <w:numPr>
          <w:ilvl w:val="1"/>
          <w:numId w:val="5"/>
        </w:numPr>
      </w:pPr>
      <w:r w:rsidRPr="00432DBE">
        <w:t xml:space="preserve">Для чего используется </w:t>
      </w:r>
      <w:proofErr w:type="spellStart"/>
      <w:r w:rsidRPr="00432DBE">
        <w:t>radiobutton</w:t>
      </w:r>
      <w:proofErr w:type="spellEnd"/>
      <w:r w:rsidRPr="00432DBE">
        <w:t xml:space="preserve">, какие его основные настройки? </w:t>
      </w:r>
    </w:p>
    <w:p w14:paraId="6D2A8BEB" w14:textId="13C3AEA6" w:rsidR="00C02FF4" w:rsidRDefault="00C02FF4" w:rsidP="00C02FF4">
      <w:pPr>
        <w:pStyle w:val="2"/>
        <w:numPr>
          <w:ilvl w:val="0"/>
          <w:numId w:val="0"/>
        </w:numPr>
        <w:ind w:left="567"/>
      </w:pPr>
      <w:r>
        <w:t xml:space="preserve">Выбор 1 элемента. </w:t>
      </w:r>
      <w:proofErr w:type="spellStart"/>
      <w:r w:rsidRPr="00C02FF4">
        <w:t>Selected</w:t>
      </w:r>
      <w:proofErr w:type="spellEnd"/>
      <w:r>
        <w:t xml:space="preserve"> и </w:t>
      </w:r>
      <w:proofErr w:type="spellStart"/>
      <w:r w:rsidRPr="00C02FF4">
        <w:t>onClick</w:t>
      </w:r>
      <w:proofErr w:type="spellEnd"/>
    </w:p>
    <w:p w14:paraId="7813545B" w14:textId="77777777" w:rsidR="00C02FF4" w:rsidRDefault="00C02FF4" w:rsidP="00C02FF4">
      <w:pPr>
        <w:pStyle w:val="2"/>
        <w:numPr>
          <w:ilvl w:val="0"/>
          <w:numId w:val="0"/>
        </w:numPr>
        <w:ind w:left="567"/>
      </w:pPr>
    </w:p>
    <w:p w14:paraId="0B27DB30" w14:textId="634E7707" w:rsidR="00894EC0" w:rsidRDefault="00894EC0">
      <w:pPr>
        <w:pStyle w:val="2"/>
        <w:numPr>
          <w:ilvl w:val="1"/>
          <w:numId w:val="5"/>
        </w:numPr>
      </w:pPr>
      <w:r w:rsidRPr="00432DBE">
        <w:t xml:space="preserve">Для чего используется </w:t>
      </w:r>
      <w:proofErr w:type="spellStart"/>
      <w:r w:rsidRPr="00432DBE">
        <w:t>slider</w:t>
      </w:r>
      <w:proofErr w:type="spellEnd"/>
      <w:r w:rsidRPr="00432DBE">
        <w:t xml:space="preserve">, какие его основные настройки? </w:t>
      </w:r>
    </w:p>
    <w:p w14:paraId="5439384F" w14:textId="65270694" w:rsidR="00DA71A2" w:rsidRPr="00DA71A2" w:rsidRDefault="00DA71A2" w:rsidP="00DA71A2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t xml:space="preserve">Выбор значения из диапазона. </w:t>
      </w:r>
      <w:r>
        <w:rPr>
          <w:lang w:val="en-US"/>
        </w:rPr>
        <w:t>Value</w:t>
      </w:r>
      <w:r>
        <w:t xml:space="preserve">, </w:t>
      </w:r>
      <w:proofErr w:type="spellStart"/>
      <w:r>
        <w:t>on</w:t>
      </w:r>
      <w:r>
        <w:rPr>
          <w:lang w:val="en-US"/>
        </w:rPr>
        <w:t>ValueChange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valueRange</w:t>
      </w:r>
      <w:proofErr w:type="spellEnd"/>
    </w:p>
    <w:p w14:paraId="469DAF5D" w14:textId="77777777" w:rsidR="00DA71A2" w:rsidRDefault="00DA71A2" w:rsidP="00DA71A2">
      <w:pPr>
        <w:pStyle w:val="2"/>
        <w:numPr>
          <w:ilvl w:val="0"/>
          <w:numId w:val="0"/>
        </w:numPr>
        <w:ind w:left="567"/>
      </w:pPr>
    </w:p>
    <w:p w14:paraId="13108766" w14:textId="26A45F95" w:rsidR="00894EC0" w:rsidRDefault="00894EC0">
      <w:pPr>
        <w:pStyle w:val="2"/>
        <w:numPr>
          <w:ilvl w:val="1"/>
          <w:numId w:val="5"/>
        </w:numPr>
      </w:pPr>
      <w:r w:rsidRPr="00432DBE">
        <w:t xml:space="preserve">Для чего используется </w:t>
      </w:r>
      <w:proofErr w:type="spellStart"/>
      <w:r w:rsidRPr="00432DBE">
        <w:t>switch</w:t>
      </w:r>
      <w:proofErr w:type="spellEnd"/>
      <w:r w:rsidRPr="00432DBE">
        <w:t>, какие его основные настройки?</w:t>
      </w:r>
    </w:p>
    <w:p w14:paraId="0AF39C24" w14:textId="03AB7259" w:rsidR="00DA71A2" w:rsidRDefault="00DA71A2" w:rsidP="00DA71A2">
      <w:pPr>
        <w:pStyle w:val="2"/>
        <w:numPr>
          <w:ilvl w:val="0"/>
          <w:numId w:val="0"/>
        </w:numPr>
        <w:ind w:left="567"/>
      </w:pPr>
      <w:r>
        <w:t xml:space="preserve">Переключатель значения. </w:t>
      </w:r>
      <w:proofErr w:type="spellStart"/>
      <w:r w:rsidRPr="00C02FF4">
        <w:t>Checked</w:t>
      </w:r>
      <w:proofErr w:type="spellEnd"/>
      <w:r>
        <w:t xml:space="preserve"> и </w:t>
      </w:r>
      <w:proofErr w:type="spellStart"/>
      <w:r w:rsidRPr="00C02FF4">
        <w:t>onCheckedChange</w:t>
      </w:r>
      <w:proofErr w:type="spellEnd"/>
    </w:p>
    <w:p w14:paraId="7890A79B" w14:textId="77777777" w:rsidR="006B0BB9" w:rsidRDefault="006B0BB9" w:rsidP="006B0BB9">
      <w:pPr>
        <w:pStyle w:val="2"/>
        <w:numPr>
          <w:ilvl w:val="0"/>
          <w:numId w:val="0"/>
        </w:numPr>
        <w:ind w:left="567"/>
      </w:pPr>
    </w:p>
    <w:p w14:paraId="607ADDB7" w14:textId="77777777" w:rsidR="006B0BB9" w:rsidRDefault="006B0BB9">
      <w:pPr>
        <w:pStyle w:val="1"/>
        <w:numPr>
          <w:ilvl w:val="0"/>
          <w:numId w:val="5"/>
        </w:numPr>
      </w:pPr>
      <w:r>
        <w:t>Вывод</w:t>
      </w:r>
    </w:p>
    <w:p w14:paraId="6498B1C9" w14:textId="02FB6ABF" w:rsidR="006B0BB9" w:rsidRPr="00BC44C6" w:rsidRDefault="006B0BB9" w:rsidP="006B0BB9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лабораторной работы создано приложение</w:t>
      </w:r>
      <w:r w:rsidR="00BA624C">
        <w:rPr>
          <w:b w:val="0"/>
        </w:rPr>
        <w:t xml:space="preserve"> и настроены элементы управления для ввода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50E952F8" w14:textId="77777777" w:rsidR="006B0BB9" w:rsidRDefault="006B0BB9" w:rsidP="006B0BB9">
      <w:pPr>
        <w:pStyle w:val="2"/>
        <w:numPr>
          <w:ilvl w:val="0"/>
          <w:numId w:val="0"/>
        </w:numPr>
        <w:ind w:left="567"/>
      </w:pPr>
    </w:p>
    <w:p w14:paraId="46B3FBB6" w14:textId="234FF3B9" w:rsidR="00C41D11" w:rsidRDefault="00C41D11">
      <w:r>
        <w:br w:type="page"/>
      </w:r>
    </w:p>
    <w:p w14:paraId="09DC6647" w14:textId="5DD668F8" w:rsidR="00C41D11" w:rsidRPr="00824955" w:rsidRDefault="00C41D11" w:rsidP="00C41D11">
      <w:pPr>
        <w:pStyle w:val="10"/>
        <w:tabs>
          <w:tab w:val="clear" w:pos="709"/>
        </w:tabs>
        <w:ind w:firstLine="708"/>
      </w:pPr>
      <w:r>
        <w:lastRenderedPageBreak/>
        <w:t>Лабораторная работа №18</w:t>
      </w:r>
      <w:r>
        <w:br/>
      </w:r>
      <w:r w:rsidRPr="00F1021B">
        <w:t>Настройка кнопок</w:t>
      </w:r>
    </w:p>
    <w:p w14:paraId="674C7719" w14:textId="77777777" w:rsidR="00C41D11" w:rsidRDefault="00C41D11">
      <w:pPr>
        <w:pStyle w:val="1"/>
        <w:numPr>
          <w:ilvl w:val="0"/>
          <w:numId w:val="21"/>
        </w:numPr>
      </w:pPr>
      <w:r>
        <w:t>Цель работы</w:t>
      </w:r>
    </w:p>
    <w:p w14:paraId="52B503A7" w14:textId="77777777" w:rsidR="00C41D11" w:rsidRDefault="00C41D11" w:rsidP="00C41D11">
      <w:pPr>
        <w:pStyle w:val="2"/>
      </w:pPr>
      <w:r w:rsidRPr="00F1021B">
        <w:t xml:space="preserve">Изучить процесс настройки и использования элементов управления </w:t>
      </w:r>
      <w:r>
        <w:t>кнопок в</w:t>
      </w:r>
      <w:r w:rsidRPr="00F1021B">
        <w:t xml:space="preserve"> приложения</w:t>
      </w:r>
      <w:r>
        <w:t>х</w:t>
      </w:r>
      <w:r w:rsidRPr="00F1021B">
        <w:t xml:space="preserve"> </w:t>
      </w:r>
      <w:proofErr w:type="spellStart"/>
      <w:r w:rsidRPr="00F1021B">
        <w:t>Android</w:t>
      </w:r>
      <w:proofErr w:type="spellEnd"/>
      <w:r>
        <w:t>.</w:t>
      </w:r>
    </w:p>
    <w:p w14:paraId="44857307" w14:textId="77777777" w:rsidR="00C41D11" w:rsidRDefault="00C41D11">
      <w:pPr>
        <w:pStyle w:val="1"/>
        <w:numPr>
          <w:ilvl w:val="0"/>
          <w:numId w:val="5"/>
        </w:numPr>
      </w:pPr>
      <w:r>
        <w:t>Контрольные вопросы</w:t>
      </w:r>
    </w:p>
    <w:p w14:paraId="7C616D5C" w14:textId="5EA326AF" w:rsidR="00C41D11" w:rsidRDefault="00C41D11">
      <w:pPr>
        <w:pStyle w:val="2"/>
        <w:numPr>
          <w:ilvl w:val="1"/>
          <w:numId w:val="5"/>
        </w:numPr>
      </w:pPr>
      <w:r>
        <w:t xml:space="preserve">Как объявить </w:t>
      </w:r>
      <w:proofErr w:type="spellStart"/>
      <w:r>
        <w:t>button</w:t>
      </w:r>
      <w:proofErr w:type="spellEnd"/>
      <w:r>
        <w:t>?</w:t>
      </w:r>
    </w:p>
    <w:p w14:paraId="1581D29F" w14:textId="77777777" w:rsidR="00C41D11" w:rsidRDefault="00C41D11" w:rsidP="00C41D11">
      <w:pPr>
        <w:pStyle w:val="2"/>
        <w:numPr>
          <w:ilvl w:val="0"/>
          <w:numId w:val="0"/>
        </w:numPr>
        <w:ind w:firstLine="567"/>
      </w:pPr>
      <w:proofErr w:type="spellStart"/>
      <w:r>
        <w:t>Button</w:t>
      </w:r>
      <w:proofErr w:type="spellEnd"/>
      <w:r>
        <w:t>({</w:t>
      </w:r>
      <w:proofErr w:type="spellStart"/>
      <w:r>
        <w:t>counter</w:t>
      </w:r>
      <w:proofErr w:type="spellEnd"/>
      <w:r>
        <w:t>++}) {</w:t>
      </w:r>
    </w:p>
    <w:p w14:paraId="3079D715" w14:textId="39EC4BD3" w:rsidR="00C41D11" w:rsidRDefault="00C41D11" w:rsidP="00C41D11">
      <w:pPr>
        <w:pStyle w:val="2"/>
        <w:numPr>
          <w:ilvl w:val="0"/>
          <w:numId w:val="0"/>
        </w:numPr>
        <w:ind w:firstLine="567"/>
      </w:pPr>
      <w:r>
        <w:t xml:space="preserve">    </w:t>
      </w:r>
      <w:proofErr w:type="spellStart"/>
      <w:r>
        <w:t>Text</w:t>
      </w:r>
      <w:proofErr w:type="spellEnd"/>
      <w:r>
        <w:t>("Кнопка")</w:t>
      </w:r>
    </w:p>
    <w:p w14:paraId="31383ABD" w14:textId="3925BE29" w:rsidR="00C41D11" w:rsidRDefault="00C41D11" w:rsidP="00C41D11">
      <w:pPr>
        <w:pStyle w:val="2"/>
        <w:numPr>
          <w:ilvl w:val="0"/>
          <w:numId w:val="0"/>
        </w:numPr>
      </w:pPr>
    </w:p>
    <w:p w14:paraId="40AD6206" w14:textId="41A36E26" w:rsidR="00C41D11" w:rsidRDefault="00C41D11">
      <w:pPr>
        <w:pStyle w:val="2"/>
        <w:numPr>
          <w:ilvl w:val="1"/>
          <w:numId w:val="5"/>
        </w:numPr>
      </w:pPr>
      <w:r>
        <w:t>Что такое «</w:t>
      </w:r>
      <w:proofErr w:type="spellStart"/>
      <w:r>
        <w:t>IconButton</w:t>
      </w:r>
      <w:proofErr w:type="spellEnd"/>
      <w:r>
        <w:t>»?</w:t>
      </w:r>
    </w:p>
    <w:p w14:paraId="35C5731C" w14:textId="7C6AFB52" w:rsidR="00C41D11" w:rsidRDefault="00C41D11" w:rsidP="00C41D11">
      <w:pPr>
        <w:pStyle w:val="2"/>
        <w:numPr>
          <w:ilvl w:val="0"/>
          <w:numId w:val="0"/>
        </w:numPr>
        <w:ind w:left="567"/>
      </w:pPr>
      <w:r>
        <w:t>К</w:t>
      </w:r>
      <w:r w:rsidRPr="00C41D11">
        <w:t>омпонент, который представляет</w:t>
      </w:r>
      <w:r>
        <w:t xml:space="preserve"> </w:t>
      </w:r>
      <w:proofErr w:type="spellStart"/>
      <w:r w:rsidRPr="00C41D11">
        <w:rPr>
          <w:bCs/>
        </w:rPr>
        <w:t>кликабельную</w:t>
      </w:r>
      <w:proofErr w:type="spellEnd"/>
      <w:r w:rsidRPr="00C41D11">
        <w:rPr>
          <w:bCs/>
        </w:rPr>
        <w:t xml:space="preserve"> иконку</w:t>
      </w:r>
    </w:p>
    <w:p w14:paraId="405CE9A3" w14:textId="77777777" w:rsidR="00C41D11" w:rsidRDefault="00C41D11" w:rsidP="00C41D11">
      <w:pPr>
        <w:pStyle w:val="2"/>
        <w:numPr>
          <w:ilvl w:val="0"/>
          <w:numId w:val="0"/>
        </w:numPr>
        <w:ind w:left="567"/>
      </w:pPr>
    </w:p>
    <w:p w14:paraId="569666E8" w14:textId="6C07ADDC" w:rsidR="00C41D11" w:rsidRDefault="00C41D11">
      <w:pPr>
        <w:pStyle w:val="2"/>
        <w:numPr>
          <w:ilvl w:val="1"/>
          <w:numId w:val="5"/>
        </w:numPr>
      </w:pPr>
      <w:r>
        <w:t>Что такое «</w:t>
      </w:r>
      <w:proofErr w:type="spellStart"/>
      <w:r>
        <w:t>IconToggleButton</w:t>
      </w:r>
      <w:proofErr w:type="spellEnd"/>
      <w:r>
        <w:t>»?</w:t>
      </w:r>
    </w:p>
    <w:p w14:paraId="7DA5B04D" w14:textId="5B6AFE70" w:rsidR="00C41D11" w:rsidRPr="00C41D11" w:rsidRDefault="00C41D11" w:rsidP="00C41D11">
      <w:pPr>
        <w:pStyle w:val="2"/>
        <w:numPr>
          <w:ilvl w:val="0"/>
          <w:numId w:val="0"/>
        </w:numPr>
        <w:ind w:left="567"/>
      </w:pPr>
      <w:r>
        <w:rPr>
          <w:bCs/>
        </w:rPr>
        <w:t>К</w:t>
      </w:r>
      <w:r w:rsidRPr="00C41D11">
        <w:rPr>
          <w:bCs/>
        </w:rPr>
        <w:t>нопку с иконкой, которая может находиться в двух состояниях</w:t>
      </w:r>
      <w:r w:rsidRPr="00C41D11">
        <w:t>.</w:t>
      </w:r>
    </w:p>
    <w:p w14:paraId="62D412D5" w14:textId="77777777" w:rsidR="00C41D11" w:rsidRDefault="00C41D11" w:rsidP="00C41D11">
      <w:pPr>
        <w:pStyle w:val="2"/>
        <w:numPr>
          <w:ilvl w:val="0"/>
          <w:numId w:val="0"/>
        </w:numPr>
        <w:ind w:left="567"/>
      </w:pPr>
    </w:p>
    <w:p w14:paraId="62F6AD3E" w14:textId="0C297E63" w:rsidR="00C41D11" w:rsidRDefault="00C41D11">
      <w:pPr>
        <w:pStyle w:val="2"/>
        <w:numPr>
          <w:ilvl w:val="1"/>
          <w:numId w:val="5"/>
        </w:numPr>
      </w:pPr>
      <w:r w:rsidRPr="00AE3D82">
        <w:t>Чт</w:t>
      </w:r>
      <w:r>
        <w:t>о такое «</w:t>
      </w:r>
      <w:proofErr w:type="spellStart"/>
      <w:r>
        <w:t>FloatingActionButton</w:t>
      </w:r>
      <w:proofErr w:type="spellEnd"/>
      <w:r>
        <w:t>»?</w:t>
      </w:r>
    </w:p>
    <w:p w14:paraId="2EE25DC1" w14:textId="252A6BDD" w:rsidR="00C41D11" w:rsidRDefault="00C41D11" w:rsidP="00C41D11">
      <w:pPr>
        <w:pStyle w:val="2"/>
        <w:numPr>
          <w:ilvl w:val="0"/>
          <w:numId w:val="0"/>
        </w:numPr>
        <w:ind w:left="567"/>
      </w:pPr>
      <w:proofErr w:type="gramStart"/>
      <w:r>
        <w:t>Кнопка</w:t>
      </w:r>
      <w:proofErr w:type="gramEnd"/>
      <w:r>
        <w:t xml:space="preserve"> отображаемая поверх основного контента страницы</w:t>
      </w:r>
    </w:p>
    <w:p w14:paraId="6778CB35" w14:textId="77777777" w:rsidR="00C41D11" w:rsidRPr="00C41D11" w:rsidRDefault="00C41D11" w:rsidP="00C41D11">
      <w:pPr>
        <w:pStyle w:val="2"/>
        <w:numPr>
          <w:ilvl w:val="0"/>
          <w:numId w:val="0"/>
        </w:numPr>
        <w:ind w:left="567"/>
      </w:pPr>
    </w:p>
    <w:p w14:paraId="2C6110FF" w14:textId="1C6F5BD1" w:rsidR="00C41D11" w:rsidRDefault="00C41D11">
      <w:pPr>
        <w:pStyle w:val="2"/>
        <w:numPr>
          <w:ilvl w:val="1"/>
          <w:numId w:val="5"/>
        </w:numPr>
      </w:pPr>
      <w:r w:rsidRPr="00AE3D82">
        <w:t xml:space="preserve">Что такое </w:t>
      </w:r>
      <w:r>
        <w:t>«</w:t>
      </w:r>
      <w:proofErr w:type="spellStart"/>
      <w:r>
        <w:t>ExtendedFloatingActionButton</w:t>
      </w:r>
      <w:proofErr w:type="spellEnd"/>
      <w:r>
        <w:t>»?</w:t>
      </w:r>
    </w:p>
    <w:p w14:paraId="77222CE6" w14:textId="5595D07A" w:rsidR="00C41D11" w:rsidRPr="00C41D11" w:rsidRDefault="00C41D11" w:rsidP="00C41D11">
      <w:pPr>
        <w:pStyle w:val="2"/>
        <w:numPr>
          <w:ilvl w:val="0"/>
          <w:numId w:val="0"/>
        </w:numPr>
        <w:ind w:left="567"/>
      </w:pPr>
      <w:r>
        <w:rPr>
          <w:bCs/>
        </w:rPr>
        <w:t xml:space="preserve">Та же </w:t>
      </w:r>
      <w:proofErr w:type="spellStart"/>
      <w:r>
        <w:t>FloatingActionButton</w:t>
      </w:r>
      <w:proofErr w:type="spellEnd"/>
      <w:r>
        <w:rPr>
          <w:bCs/>
        </w:rPr>
        <w:t>, с</w:t>
      </w:r>
      <w:r w:rsidRPr="00C41D11">
        <w:rPr>
          <w:bCs/>
        </w:rPr>
        <w:t xml:space="preserve">очетает иконку и текстовую </w:t>
      </w:r>
      <w:proofErr w:type="spellStart"/>
      <w:r w:rsidRPr="00C41D11">
        <w:rPr>
          <w:bCs/>
        </w:rPr>
        <w:t>метку</w:t>
      </w:r>
      <w:r>
        <w:rPr>
          <w:bCs/>
        </w:rPr>
        <w:t>ы</w:t>
      </w:r>
      <w:proofErr w:type="spellEnd"/>
    </w:p>
    <w:p w14:paraId="2070DF12" w14:textId="77777777" w:rsidR="00C41D11" w:rsidRDefault="00C41D11" w:rsidP="00C41D11">
      <w:pPr>
        <w:pStyle w:val="2"/>
        <w:numPr>
          <w:ilvl w:val="0"/>
          <w:numId w:val="0"/>
        </w:numPr>
        <w:ind w:left="567"/>
      </w:pPr>
    </w:p>
    <w:p w14:paraId="22D5C893" w14:textId="77777777" w:rsidR="00C41D11" w:rsidRDefault="00C41D11">
      <w:pPr>
        <w:pStyle w:val="2"/>
        <w:numPr>
          <w:ilvl w:val="1"/>
          <w:numId w:val="5"/>
        </w:numPr>
      </w:pPr>
      <w:r w:rsidRPr="00AE3D82">
        <w:t xml:space="preserve">Какие параметры нужно указать при создании объекта </w:t>
      </w:r>
      <w:proofErr w:type="spellStart"/>
      <w:r w:rsidRPr="00AE3D82">
        <w:t>Icon</w:t>
      </w:r>
      <w:proofErr w:type="spellEnd"/>
      <w:r w:rsidRPr="00AE3D82">
        <w:t>?</w:t>
      </w:r>
    </w:p>
    <w:p w14:paraId="1ADF125F" w14:textId="5F5EA122" w:rsidR="00C41D11" w:rsidRDefault="00C41D11" w:rsidP="00C41D11">
      <w:pPr>
        <w:pStyle w:val="2"/>
        <w:numPr>
          <w:ilvl w:val="0"/>
          <w:numId w:val="0"/>
        </w:numPr>
        <w:ind w:left="567"/>
      </w:pPr>
      <w:r>
        <w:t xml:space="preserve">Сама иконка и </w:t>
      </w:r>
      <w:proofErr w:type="spellStart"/>
      <w:r>
        <w:t>тайтл</w:t>
      </w:r>
      <w:proofErr w:type="spellEnd"/>
      <w:r>
        <w:t xml:space="preserve"> иконки</w:t>
      </w:r>
    </w:p>
    <w:p w14:paraId="7AD096FB" w14:textId="77777777" w:rsidR="00C41D11" w:rsidRDefault="00C41D11">
      <w:pPr>
        <w:pStyle w:val="1"/>
        <w:numPr>
          <w:ilvl w:val="0"/>
          <w:numId w:val="5"/>
        </w:numPr>
      </w:pPr>
      <w:r>
        <w:t>Вывод</w:t>
      </w:r>
    </w:p>
    <w:p w14:paraId="2F3D1E89" w14:textId="65B25349" w:rsidR="00C41D11" w:rsidRPr="00BC44C6" w:rsidRDefault="00C41D11" w:rsidP="00C41D11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лабораторной работы создано приложение и настроены</w:t>
      </w:r>
      <w:r w:rsidR="00BD7126" w:rsidRPr="00BD7126">
        <w:rPr>
          <w:b w:val="0"/>
        </w:rPr>
        <w:t xml:space="preserve"> </w:t>
      </w:r>
      <w:r w:rsidR="00BD7126">
        <w:rPr>
          <w:b w:val="0"/>
        </w:rPr>
        <w:t>кнопки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4D45CD28" w14:textId="5958917A" w:rsidR="00BD7126" w:rsidRDefault="00BD7126">
      <w:r>
        <w:br w:type="page"/>
      </w:r>
    </w:p>
    <w:p w14:paraId="5A4C0428" w14:textId="0E3C97D4" w:rsidR="00ED277F" w:rsidRPr="00824955" w:rsidRDefault="00ED277F" w:rsidP="00ED277F">
      <w:pPr>
        <w:pStyle w:val="10"/>
        <w:tabs>
          <w:tab w:val="clear" w:pos="709"/>
        </w:tabs>
        <w:ind w:firstLine="708"/>
      </w:pPr>
      <w:r>
        <w:lastRenderedPageBreak/>
        <w:t>Лабораторная работа №19</w:t>
      </w:r>
      <w:r>
        <w:br/>
      </w:r>
      <w:r w:rsidRPr="00ED277F">
        <w:t>Отображение списков и таблиц</w:t>
      </w:r>
    </w:p>
    <w:p w14:paraId="31486B18" w14:textId="77777777" w:rsidR="00ED277F" w:rsidRDefault="00ED277F">
      <w:pPr>
        <w:pStyle w:val="1"/>
        <w:numPr>
          <w:ilvl w:val="0"/>
          <w:numId w:val="20"/>
        </w:numPr>
      </w:pPr>
      <w:r>
        <w:t>Цель работы</w:t>
      </w:r>
    </w:p>
    <w:p w14:paraId="42413529" w14:textId="3CD19999" w:rsidR="00ED277F" w:rsidRDefault="00ED277F" w:rsidP="00ED277F">
      <w:pPr>
        <w:pStyle w:val="2"/>
      </w:pPr>
      <w:r w:rsidRPr="00ED277F">
        <w:t xml:space="preserve">Изучить процесс настройки и использования элементов управления для отображения списков в приложении </w:t>
      </w:r>
      <w:proofErr w:type="spellStart"/>
      <w:r w:rsidRPr="00ED277F">
        <w:t>Android</w:t>
      </w:r>
      <w:proofErr w:type="spellEnd"/>
      <w:r>
        <w:t>.</w:t>
      </w:r>
    </w:p>
    <w:p w14:paraId="5AA13DA2" w14:textId="77777777" w:rsidR="00ED277F" w:rsidRDefault="00ED277F">
      <w:pPr>
        <w:pStyle w:val="1"/>
        <w:numPr>
          <w:ilvl w:val="0"/>
          <w:numId w:val="5"/>
        </w:numPr>
      </w:pPr>
      <w:r>
        <w:t>Контрольные вопросы</w:t>
      </w:r>
    </w:p>
    <w:p w14:paraId="69664CFE" w14:textId="05189ACD" w:rsidR="00754DA1" w:rsidRDefault="00754DA1">
      <w:pPr>
        <w:pStyle w:val="2"/>
        <w:numPr>
          <w:ilvl w:val="1"/>
          <w:numId w:val="5"/>
        </w:numPr>
      </w:pPr>
      <w:r w:rsidRPr="00754DA1">
        <w:t>Что такое «</w:t>
      </w:r>
      <w:proofErr w:type="spellStart"/>
      <w:r w:rsidRPr="00754DA1">
        <w:t>LazyColumn</w:t>
      </w:r>
      <w:proofErr w:type="spellEnd"/>
      <w:r w:rsidRPr="00754DA1">
        <w:t>»?</w:t>
      </w:r>
    </w:p>
    <w:p w14:paraId="794402D2" w14:textId="75160570" w:rsidR="00754DA1" w:rsidRDefault="00754DA1" w:rsidP="00754DA1">
      <w:pPr>
        <w:pStyle w:val="2"/>
        <w:numPr>
          <w:ilvl w:val="0"/>
          <w:numId w:val="0"/>
        </w:numPr>
        <w:ind w:left="567"/>
      </w:pPr>
      <w:r>
        <w:t>Э</w:t>
      </w:r>
      <w:r w:rsidRPr="00754DA1">
        <w:t xml:space="preserve">то компонент </w:t>
      </w:r>
      <w:proofErr w:type="spellStart"/>
      <w:r w:rsidRPr="00754DA1">
        <w:t>Jetpack</w:t>
      </w:r>
      <w:proofErr w:type="spellEnd"/>
      <w:r w:rsidRPr="00754DA1">
        <w:t xml:space="preserve"> </w:t>
      </w:r>
      <w:proofErr w:type="spellStart"/>
      <w:r w:rsidRPr="00754DA1">
        <w:t>Compose</w:t>
      </w:r>
      <w:proofErr w:type="spellEnd"/>
      <w:r w:rsidRPr="00754DA1">
        <w:t xml:space="preserve"> для создания вертикального </w:t>
      </w:r>
      <w:proofErr w:type="spellStart"/>
      <w:r w:rsidRPr="00754DA1">
        <w:t>списка</w:t>
      </w:r>
      <w:r>
        <w:t>ю</w:t>
      </w:r>
      <w:proofErr w:type="spellEnd"/>
      <w:r w:rsidRPr="00754DA1">
        <w:t>.</w:t>
      </w:r>
    </w:p>
    <w:p w14:paraId="6A4D4B30" w14:textId="77777777" w:rsidR="00754DA1" w:rsidRDefault="00754DA1" w:rsidP="00754DA1">
      <w:pPr>
        <w:pStyle w:val="2"/>
        <w:numPr>
          <w:ilvl w:val="0"/>
          <w:numId w:val="0"/>
        </w:numPr>
        <w:ind w:left="567"/>
      </w:pPr>
    </w:p>
    <w:p w14:paraId="571E4A0B" w14:textId="77777777" w:rsidR="00754DA1" w:rsidRDefault="00754DA1">
      <w:pPr>
        <w:pStyle w:val="2"/>
        <w:numPr>
          <w:ilvl w:val="1"/>
          <w:numId w:val="5"/>
        </w:numPr>
      </w:pPr>
      <w:r w:rsidRPr="00754DA1">
        <w:t>Что такое «</w:t>
      </w:r>
      <w:proofErr w:type="spellStart"/>
      <w:r w:rsidRPr="00754DA1">
        <w:t>LazyRow</w:t>
      </w:r>
      <w:proofErr w:type="spellEnd"/>
      <w:r w:rsidRPr="00754DA1">
        <w:t xml:space="preserve">»? </w:t>
      </w:r>
    </w:p>
    <w:p w14:paraId="6C19AF18" w14:textId="68DB7F70" w:rsidR="00754DA1" w:rsidRDefault="00754DA1" w:rsidP="00754DA1">
      <w:pPr>
        <w:pStyle w:val="2"/>
        <w:numPr>
          <w:ilvl w:val="0"/>
          <w:numId w:val="0"/>
        </w:numPr>
        <w:ind w:left="567"/>
      </w:pPr>
      <w:r>
        <w:t>Это</w:t>
      </w:r>
      <w:r w:rsidRPr="00754DA1">
        <w:t xml:space="preserve"> компонент </w:t>
      </w:r>
      <w:proofErr w:type="spellStart"/>
      <w:r w:rsidRPr="00754DA1">
        <w:t>Jetpack</w:t>
      </w:r>
      <w:proofErr w:type="spellEnd"/>
      <w:r w:rsidRPr="00754DA1">
        <w:t xml:space="preserve"> </w:t>
      </w:r>
      <w:proofErr w:type="spellStart"/>
      <w:r w:rsidRPr="00754DA1">
        <w:t>Compose</w:t>
      </w:r>
      <w:proofErr w:type="spellEnd"/>
      <w:r w:rsidRPr="00754DA1">
        <w:t xml:space="preserve"> для создания горизонтального списка.</w:t>
      </w:r>
    </w:p>
    <w:p w14:paraId="00E7713B" w14:textId="77777777" w:rsidR="00754DA1" w:rsidRDefault="00754DA1" w:rsidP="00754DA1">
      <w:pPr>
        <w:pStyle w:val="2"/>
        <w:numPr>
          <w:ilvl w:val="0"/>
          <w:numId w:val="0"/>
        </w:numPr>
        <w:ind w:left="567"/>
      </w:pPr>
    </w:p>
    <w:p w14:paraId="38BB5F69" w14:textId="49EF9942" w:rsidR="00754DA1" w:rsidRDefault="00754DA1">
      <w:pPr>
        <w:pStyle w:val="2"/>
        <w:numPr>
          <w:ilvl w:val="1"/>
          <w:numId w:val="5"/>
        </w:numPr>
      </w:pPr>
      <w:r w:rsidRPr="00754DA1">
        <w:t>Что такое «</w:t>
      </w:r>
      <w:proofErr w:type="spellStart"/>
      <w:r w:rsidRPr="00754DA1">
        <w:t>LazyVerticalGrid</w:t>
      </w:r>
      <w:proofErr w:type="spellEnd"/>
      <w:r w:rsidRPr="00754DA1">
        <w:t>»?</w:t>
      </w:r>
    </w:p>
    <w:p w14:paraId="6AE4554F" w14:textId="34E03F97" w:rsidR="00754DA1" w:rsidRDefault="00754DA1" w:rsidP="00754DA1">
      <w:pPr>
        <w:pStyle w:val="2"/>
        <w:numPr>
          <w:ilvl w:val="0"/>
          <w:numId w:val="0"/>
        </w:numPr>
        <w:ind w:left="567"/>
      </w:pPr>
      <w:r>
        <w:t>Э</w:t>
      </w:r>
      <w:r w:rsidRPr="00754DA1">
        <w:t xml:space="preserve">то компонент </w:t>
      </w:r>
      <w:proofErr w:type="spellStart"/>
      <w:r w:rsidRPr="00754DA1">
        <w:t>Jetpack</w:t>
      </w:r>
      <w:proofErr w:type="spellEnd"/>
      <w:r w:rsidRPr="00754DA1">
        <w:t xml:space="preserve"> </w:t>
      </w:r>
      <w:proofErr w:type="spellStart"/>
      <w:r w:rsidRPr="00754DA1">
        <w:t>Compose</w:t>
      </w:r>
      <w:proofErr w:type="spellEnd"/>
      <w:r w:rsidRPr="00754DA1">
        <w:t xml:space="preserve"> для отображения элементов в виде сетки с вертикальной прокруткой</w:t>
      </w:r>
      <w:r>
        <w:t>.</w:t>
      </w:r>
    </w:p>
    <w:p w14:paraId="2F46A86E" w14:textId="77777777" w:rsidR="00754DA1" w:rsidRDefault="00754DA1" w:rsidP="00754DA1">
      <w:pPr>
        <w:pStyle w:val="2"/>
        <w:numPr>
          <w:ilvl w:val="0"/>
          <w:numId w:val="0"/>
        </w:numPr>
        <w:ind w:left="567"/>
      </w:pPr>
    </w:p>
    <w:p w14:paraId="15E096B7" w14:textId="348E28C8" w:rsidR="00ED277F" w:rsidRDefault="00754DA1">
      <w:pPr>
        <w:pStyle w:val="2"/>
        <w:numPr>
          <w:ilvl w:val="1"/>
          <w:numId w:val="5"/>
        </w:numPr>
      </w:pPr>
      <w:r w:rsidRPr="00754DA1">
        <w:t>Что такое «</w:t>
      </w:r>
      <w:proofErr w:type="spellStart"/>
      <w:r w:rsidRPr="00754DA1">
        <w:t>LazyHorizontalGrid</w:t>
      </w:r>
      <w:proofErr w:type="spellEnd"/>
      <w:r w:rsidRPr="00754DA1">
        <w:t>»</w:t>
      </w:r>
      <w:r>
        <w:t>?</w:t>
      </w:r>
    </w:p>
    <w:p w14:paraId="6D16541F" w14:textId="41B368BD" w:rsidR="00754DA1" w:rsidRDefault="00754DA1" w:rsidP="00754DA1">
      <w:pPr>
        <w:pStyle w:val="2"/>
        <w:numPr>
          <w:ilvl w:val="0"/>
          <w:numId w:val="0"/>
        </w:numPr>
        <w:ind w:left="567"/>
      </w:pPr>
      <w:r>
        <w:t>Э</w:t>
      </w:r>
      <w:r w:rsidRPr="00754DA1">
        <w:t xml:space="preserve">то компонент </w:t>
      </w:r>
      <w:proofErr w:type="spellStart"/>
      <w:r w:rsidRPr="00754DA1">
        <w:t>Jetpack</w:t>
      </w:r>
      <w:proofErr w:type="spellEnd"/>
      <w:r w:rsidRPr="00754DA1">
        <w:t xml:space="preserve"> </w:t>
      </w:r>
      <w:proofErr w:type="spellStart"/>
      <w:r w:rsidRPr="00754DA1">
        <w:t>Compose</w:t>
      </w:r>
      <w:proofErr w:type="spellEnd"/>
      <w:r w:rsidRPr="00754DA1">
        <w:t xml:space="preserve"> для создания сетки с горизонтальной прокруткой</w:t>
      </w:r>
    </w:p>
    <w:p w14:paraId="6402957D" w14:textId="77777777" w:rsidR="00ED277F" w:rsidRDefault="00ED277F">
      <w:pPr>
        <w:pStyle w:val="1"/>
        <w:numPr>
          <w:ilvl w:val="0"/>
          <w:numId w:val="5"/>
        </w:numPr>
      </w:pPr>
      <w:r>
        <w:t>Вывод</w:t>
      </w:r>
    </w:p>
    <w:p w14:paraId="522DC04A" w14:textId="06950FF6" w:rsidR="00ED277F" w:rsidRPr="00BC44C6" w:rsidRDefault="00ED277F" w:rsidP="00ED277F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лабораторной работы создан</w:t>
      </w:r>
      <w:r w:rsidR="00B40196">
        <w:rPr>
          <w:b w:val="0"/>
        </w:rPr>
        <w:t xml:space="preserve">о приложение </w:t>
      </w:r>
      <w:r w:rsidR="00B40196">
        <w:rPr>
          <w:b w:val="0"/>
          <w:lang w:val="en-US"/>
        </w:rPr>
        <w:t>Android</w:t>
      </w:r>
      <w:r w:rsidR="00B40196">
        <w:rPr>
          <w:b w:val="0"/>
        </w:rPr>
        <w:t xml:space="preserve"> с элементами отображения списков.</w:t>
      </w:r>
    </w:p>
    <w:p w14:paraId="714BCF3B" w14:textId="6C8DD4D9" w:rsidR="00ED277F" w:rsidRDefault="00ED277F">
      <w:r>
        <w:br w:type="page"/>
      </w:r>
    </w:p>
    <w:p w14:paraId="5171B69C" w14:textId="62ECF2F2" w:rsidR="00BD7126" w:rsidRPr="00824955" w:rsidRDefault="00BD7126" w:rsidP="00BD7126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№20</w:t>
      </w:r>
      <w:r>
        <w:br/>
      </w:r>
      <w:r w:rsidRPr="00451DAF">
        <w:t>Обработка событий:</w:t>
      </w:r>
      <w:r>
        <w:t xml:space="preserve"> </w:t>
      </w:r>
      <w:r w:rsidRPr="00451DAF">
        <w:t>переключение между экранами</w:t>
      </w:r>
    </w:p>
    <w:p w14:paraId="127771FD" w14:textId="77777777" w:rsidR="00BD7126" w:rsidRDefault="00BD7126">
      <w:pPr>
        <w:pStyle w:val="1"/>
        <w:numPr>
          <w:ilvl w:val="0"/>
          <w:numId w:val="19"/>
        </w:numPr>
      </w:pPr>
      <w:r>
        <w:t>Цель работы</w:t>
      </w:r>
    </w:p>
    <w:p w14:paraId="0B5CBF4B" w14:textId="4CFEC1DC" w:rsidR="00BD7126" w:rsidRDefault="00BD7126">
      <w:pPr>
        <w:pStyle w:val="2"/>
        <w:numPr>
          <w:ilvl w:val="1"/>
          <w:numId w:val="6"/>
        </w:numPr>
      </w:pPr>
      <w:r w:rsidRPr="00451DAF">
        <w:t xml:space="preserve">Изучить процесс настройки и реализации перехода между экранами в приложении </w:t>
      </w:r>
      <w:proofErr w:type="spellStart"/>
      <w:r w:rsidRPr="00451DAF">
        <w:t>Android</w:t>
      </w:r>
      <w:proofErr w:type="spellEnd"/>
      <w:r>
        <w:t>.</w:t>
      </w:r>
    </w:p>
    <w:p w14:paraId="0023658F" w14:textId="77777777" w:rsidR="00BD7126" w:rsidRDefault="00BD7126">
      <w:pPr>
        <w:pStyle w:val="1"/>
        <w:numPr>
          <w:ilvl w:val="0"/>
          <w:numId w:val="5"/>
        </w:numPr>
      </w:pPr>
      <w:r>
        <w:t>Контрольные вопросы</w:t>
      </w:r>
    </w:p>
    <w:p w14:paraId="5CF0087E" w14:textId="6723C077" w:rsidR="00BD7126" w:rsidRDefault="00BD7126">
      <w:pPr>
        <w:pStyle w:val="2"/>
        <w:numPr>
          <w:ilvl w:val="1"/>
          <w:numId w:val="5"/>
        </w:numPr>
      </w:pPr>
      <w:r w:rsidRPr="001D5515">
        <w:t xml:space="preserve">Какую зависимость нужно добавить в </w:t>
      </w:r>
      <w:proofErr w:type="spellStart"/>
      <w:r w:rsidR="000F3D44">
        <w:t>Gradle</w:t>
      </w:r>
      <w:proofErr w:type="spellEnd"/>
      <w:r w:rsidR="000F3D44">
        <w:t xml:space="preserve"> для поддержки навигации?</w:t>
      </w:r>
    </w:p>
    <w:p w14:paraId="619B9309" w14:textId="2A1C5439" w:rsidR="000F3D44" w:rsidRPr="000F3D44" w:rsidRDefault="000F3D44" w:rsidP="000F3D44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0F3D44">
        <w:t>"</w:t>
      </w:r>
      <w:proofErr w:type="gramStart"/>
      <w:r w:rsidRPr="000F3D44">
        <w:t>androidx.navigation</w:t>
      </w:r>
      <w:proofErr w:type="gramEnd"/>
      <w:r w:rsidRPr="000F3D44">
        <w:t>:navigation-compose:2.9.7"</w:t>
      </w:r>
      <w:r>
        <w:rPr>
          <w:lang w:val="en-US"/>
        </w:rPr>
        <w:t>.</w:t>
      </w:r>
    </w:p>
    <w:p w14:paraId="725BA4BC" w14:textId="77777777" w:rsidR="000F3D44" w:rsidRDefault="000F3D44" w:rsidP="000F3D44">
      <w:pPr>
        <w:pStyle w:val="2"/>
        <w:numPr>
          <w:ilvl w:val="0"/>
          <w:numId w:val="0"/>
        </w:numPr>
        <w:ind w:left="567"/>
      </w:pPr>
    </w:p>
    <w:p w14:paraId="7F82A33C" w14:textId="63A439B1" w:rsidR="00BD7126" w:rsidRDefault="00BD7126">
      <w:pPr>
        <w:pStyle w:val="2"/>
        <w:numPr>
          <w:ilvl w:val="1"/>
          <w:numId w:val="5"/>
        </w:numPr>
      </w:pPr>
      <w:r w:rsidRPr="001D5515">
        <w:t xml:space="preserve">Для чего предназначен </w:t>
      </w:r>
      <w:proofErr w:type="spellStart"/>
      <w:r w:rsidRPr="001D5515">
        <w:t>NavHost</w:t>
      </w:r>
      <w:proofErr w:type="spellEnd"/>
      <w:r w:rsidRPr="001D5515">
        <w:t xml:space="preserve">? </w:t>
      </w:r>
    </w:p>
    <w:p w14:paraId="2E463822" w14:textId="5D809D38" w:rsidR="000F3D44" w:rsidRPr="000F3D44" w:rsidRDefault="000F3D44" w:rsidP="000F3D44">
      <w:pPr>
        <w:pStyle w:val="2"/>
        <w:numPr>
          <w:ilvl w:val="0"/>
          <w:numId w:val="0"/>
        </w:numPr>
        <w:ind w:left="567"/>
      </w:pPr>
      <w:r>
        <w:t>Предоставляет контейнер для хранения экранов по маршруту</w:t>
      </w:r>
      <w:r w:rsidRPr="000F3D44">
        <w:t>.</w:t>
      </w:r>
    </w:p>
    <w:p w14:paraId="0CC5E515" w14:textId="77777777" w:rsidR="000F3D44" w:rsidRDefault="000F3D44" w:rsidP="000F3D44">
      <w:pPr>
        <w:pStyle w:val="2"/>
        <w:numPr>
          <w:ilvl w:val="0"/>
          <w:numId w:val="0"/>
        </w:numPr>
        <w:ind w:left="567"/>
      </w:pPr>
    </w:p>
    <w:p w14:paraId="51BD305A" w14:textId="40C804A4" w:rsidR="00BD7126" w:rsidRDefault="00BD7126">
      <w:pPr>
        <w:pStyle w:val="2"/>
        <w:numPr>
          <w:ilvl w:val="1"/>
          <w:numId w:val="5"/>
        </w:numPr>
      </w:pPr>
      <w:r w:rsidRPr="001D5515">
        <w:t>Для ч</w:t>
      </w:r>
      <w:r w:rsidR="000F3D44">
        <w:t xml:space="preserve">его предназначен </w:t>
      </w:r>
      <w:proofErr w:type="spellStart"/>
      <w:r w:rsidR="000F3D44">
        <w:t>NavController</w:t>
      </w:r>
      <w:proofErr w:type="spellEnd"/>
      <w:r w:rsidR="000F3D44">
        <w:t>?</w:t>
      </w:r>
    </w:p>
    <w:p w14:paraId="5466E0E4" w14:textId="6FE92014" w:rsidR="000F3D44" w:rsidRPr="000F3D44" w:rsidRDefault="000F3D44" w:rsidP="000F3D44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t xml:space="preserve">Для хранения состояния </w:t>
      </w:r>
      <w:proofErr w:type="spellStart"/>
      <w:r w:rsidRPr="001D5515">
        <w:t>NavHost</w:t>
      </w:r>
      <w:proofErr w:type="spellEnd"/>
      <w:r>
        <w:rPr>
          <w:lang w:val="en-US"/>
        </w:rPr>
        <w:t>.</w:t>
      </w:r>
    </w:p>
    <w:p w14:paraId="50EFA3A6" w14:textId="77777777" w:rsidR="000F3D44" w:rsidRDefault="000F3D44" w:rsidP="000F3D44">
      <w:pPr>
        <w:pStyle w:val="2"/>
        <w:numPr>
          <w:ilvl w:val="0"/>
          <w:numId w:val="0"/>
        </w:numPr>
        <w:ind w:left="567"/>
      </w:pPr>
    </w:p>
    <w:p w14:paraId="61F4DAC3" w14:textId="5DF2DACC" w:rsidR="00BD7126" w:rsidRDefault="00BD7126">
      <w:pPr>
        <w:pStyle w:val="2"/>
        <w:numPr>
          <w:ilvl w:val="1"/>
          <w:numId w:val="5"/>
        </w:numPr>
      </w:pPr>
      <w:r w:rsidRPr="001D5515">
        <w:t>Что</w:t>
      </w:r>
      <w:r w:rsidR="000F3D44">
        <w:t xml:space="preserve"> указывается в графе навигации?</w:t>
      </w:r>
    </w:p>
    <w:p w14:paraId="48C0B746" w14:textId="0921CFAA" w:rsidR="000F3D44" w:rsidRDefault="000F3D44" w:rsidP="000F3D44">
      <w:pPr>
        <w:pStyle w:val="2"/>
        <w:numPr>
          <w:ilvl w:val="0"/>
          <w:numId w:val="0"/>
        </w:numPr>
        <w:ind w:left="567"/>
      </w:pPr>
      <w:r>
        <w:t xml:space="preserve">Путь к окну </w:t>
      </w:r>
    </w:p>
    <w:p w14:paraId="59F1C6B6" w14:textId="77777777" w:rsidR="000F3D44" w:rsidRDefault="000F3D44" w:rsidP="000F3D44">
      <w:pPr>
        <w:pStyle w:val="2"/>
        <w:numPr>
          <w:ilvl w:val="0"/>
          <w:numId w:val="0"/>
        </w:numPr>
        <w:ind w:left="567"/>
      </w:pPr>
    </w:p>
    <w:p w14:paraId="09796487" w14:textId="27984514" w:rsidR="00BD7126" w:rsidRDefault="00BD7126">
      <w:pPr>
        <w:pStyle w:val="2"/>
        <w:numPr>
          <w:ilvl w:val="1"/>
          <w:numId w:val="5"/>
        </w:numPr>
      </w:pPr>
      <w:r w:rsidRPr="001D5515">
        <w:t>В каких случаях для организации маршр</w:t>
      </w:r>
      <w:r w:rsidR="000F3D44">
        <w:t xml:space="preserve">утов используется </w:t>
      </w:r>
      <w:proofErr w:type="spellStart"/>
      <w:r w:rsidR="000F3D44">
        <w:t>sealed</w:t>
      </w:r>
      <w:proofErr w:type="spellEnd"/>
      <w:r w:rsidR="000F3D44">
        <w:t xml:space="preserve"> </w:t>
      </w:r>
      <w:proofErr w:type="spellStart"/>
      <w:r w:rsidR="000F3D44">
        <w:t>class</w:t>
      </w:r>
      <w:proofErr w:type="spellEnd"/>
      <w:r w:rsidR="000F3D44">
        <w:t>?</w:t>
      </w:r>
    </w:p>
    <w:p w14:paraId="179EDABF" w14:textId="6397E60F" w:rsidR="000F3D44" w:rsidRDefault="000F3D44" w:rsidP="000F3D44">
      <w:pPr>
        <w:pStyle w:val="2"/>
        <w:numPr>
          <w:ilvl w:val="0"/>
          <w:numId w:val="0"/>
        </w:numPr>
        <w:ind w:left="567"/>
      </w:pPr>
      <w:proofErr w:type="spellStart"/>
      <w:r w:rsidRPr="000F3D44">
        <w:t>Sealed</w:t>
      </w:r>
      <w:proofErr w:type="spellEnd"/>
      <w:r w:rsidRPr="000F3D44">
        <w:t xml:space="preserve"> классы используются в случаях, когда требуется строгое определение и безопасное управление набором возможных состояний или вариантов.</w:t>
      </w:r>
    </w:p>
    <w:p w14:paraId="17327F7D" w14:textId="77777777" w:rsidR="000F3D44" w:rsidRDefault="000F3D44" w:rsidP="000F3D44">
      <w:pPr>
        <w:pStyle w:val="2"/>
        <w:numPr>
          <w:ilvl w:val="0"/>
          <w:numId w:val="0"/>
        </w:numPr>
        <w:ind w:left="567"/>
      </w:pPr>
    </w:p>
    <w:p w14:paraId="111241EC" w14:textId="0B975DEC" w:rsidR="00BD7126" w:rsidRDefault="00BD7126">
      <w:pPr>
        <w:pStyle w:val="2"/>
        <w:numPr>
          <w:ilvl w:val="1"/>
          <w:numId w:val="5"/>
        </w:numPr>
      </w:pPr>
      <w:r w:rsidRPr="001D5515">
        <w:t>В каких случаях для организац</w:t>
      </w:r>
      <w:r w:rsidR="00B867BA">
        <w:t xml:space="preserve">ии маршрутов используется </w:t>
      </w:r>
      <w:proofErr w:type="spellStart"/>
      <w:r w:rsidR="00B867BA">
        <w:t>enum</w:t>
      </w:r>
      <w:proofErr w:type="spellEnd"/>
      <w:r w:rsidR="00B867BA">
        <w:t>?</w:t>
      </w:r>
    </w:p>
    <w:p w14:paraId="48FAED51" w14:textId="1EDDB58E" w:rsidR="00B867BA" w:rsidRDefault="00B867BA" w:rsidP="00B867BA">
      <w:pPr>
        <w:pStyle w:val="2"/>
        <w:numPr>
          <w:ilvl w:val="0"/>
          <w:numId w:val="0"/>
        </w:numPr>
        <w:ind w:left="567"/>
      </w:pPr>
      <w:proofErr w:type="spellStart"/>
      <w:r w:rsidRPr="00B867BA">
        <w:t>Enum</w:t>
      </w:r>
      <w:proofErr w:type="spellEnd"/>
      <w:r w:rsidRPr="00B867BA">
        <w:t xml:space="preserve"> позволяет определять переменные, которые должны быть определены как набор предварительно определённых констант</w:t>
      </w:r>
    </w:p>
    <w:p w14:paraId="0A513965" w14:textId="77777777" w:rsidR="00B867BA" w:rsidRDefault="00B867BA" w:rsidP="00B867BA">
      <w:pPr>
        <w:pStyle w:val="2"/>
        <w:numPr>
          <w:ilvl w:val="0"/>
          <w:numId w:val="0"/>
        </w:numPr>
        <w:ind w:left="567"/>
      </w:pPr>
    </w:p>
    <w:p w14:paraId="0477BB07" w14:textId="3A8ABF0F" w:rsidR="00BD7126" w:rsidRDefault="00BD7126">
      <w:pPr>
        <w:pStyle w:val="2"/>
        <w:numPr>
          <w:ilvl w:val="1"/>
          <w:numId w:val="5"/>
        </w:numPr>
      </w:pPr>
      <w:r w:rsidRPr="001D5515">
        <w:t>Как считать параметры, переданные при навигации?</w:t>
      </w:r>
    </w:p>
    <w:p w14:paraId="77D07E4F" w14:textId="3EC8EA27" w:rsidR="00B867BA" w:rsidRPr="00B867BA" w:rsidRDefault="00B867BA" w:rsidP="00B867BA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B867BA">
        <w:rPr>
          <w:lang w:val="en-US"/>
        </w:rPr>
        <w:t>val</w:t>
      </w:r>
      <w:proofErr w:type="spellEnd"/>
      <w:r w:rsidRPr="00B867BA">
        <w:rPr>
          <w:lang w:val="en-US"/>
        </w:rPr>
        <w:t xml:space="preserve"> name = </w:t>
      </w:r>
      <w:proofErr w:type="gramStart"/>
      <w:r w:rsidRPr="00B867BA">
        <w:rPr>
          <w:lang w:val="en-US"/>
        </w:rPr>
        <w:t>e.arguments</w:t>
      </w:r>
      <w:proofErr w:type="gramEnd"/>
      <w:r w:rsidRPr="00B867BA">
        <w:rPr>
          <w:lang w:val="en-US"/>
        </w:rPr>
        <w:t>?.</w:t>
      </w:r>
      <w:proofErr w:type="spellStart"/>
      <w:r w:rsidRPr="00B867BA">
        <w:rPr>
          <w:lang w:val="en-US"/>
        </w:rPr>
        <w:t>getString</w:t>
      </w:r>
      <w:proofErr w:type="spellEnd"/>
      <w:r w:rsidRPr="00B867BA">
        <w:rPr>
          <w:lang w:val="en-US"/>
        </w:rPr>
        <w:t>("name") ?: "default"</w:t>
      </w:r>
    </w:p>
    <w:p w14:paraId="22EBF01A" w14:textId="77777777" w:rsidR="00B867BA" w:rsidRPr="00B867BA" w:rsidRDefault="00B867BA" w:rsidP="00B867BA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3C07B9C2" w14:textId="77777777" w:rsidR="00BD7126" w:rsidRDefault="00BD7126">
      <w:pPr>
        <w:pStyle w:val="1"/>
        <w:numPr>
          <w:ilvl w:val="0"/>
          <w:numId w:val="5"/>
        </w:numPr>
      </w:pPr>
      <w:r>
        <w:t>Вывод</w:t>
      </w:r>
    </w:p>
    <w:p w14:paraId="35D1ECAF" w14:textId="64FE4749" w:rsidR="00003A37" w:rsidRDefault="00BD7126" w:rsidP="008C4581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создано приложение </w:t>
      </w:r>
      <w:r w:rsidR="000F3D44">
        <w:rPr>
          <w:b w:val="0"/>
        </w:rPr>
        <w:t>с обработкой событий переходов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0A01BB47" w14:textId="77777777" w:rsidR="00003A37" w:rsidRDefault="00003A37">
      <w:pPr>
        <w:rPr>
          <w:bCs/>
        </w:rPr>
      </w:pPr>
      <w:r>
        <w:rPr>
          <w:b/>
        </w:rPr>
        <w:br w:type="page"/>
      </w:r>
    </w:p>
    <w:p w14:paraId="7F7A3AA7" w14:textId="3D5DCE8A" w:rsidR="00003A37" w:rsidRPr="00824955" w:rsidRDefault="00003A37" w:rsidP="00003A37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№21</w:t>
      </w:r>
      <w:r>
        <w:br/>
      </w:r>
      <w:r w:rsidRPr="00003A37">
        <w:t>Обработка событий: подсказки</w:t>
      </w:r>
    </w:p>
    <w:p w14:paraId="0F290AC9" w14:textId="77777777" w:rsidR="00003A37" w:rsidRDefault="00003A37">
      <w:pPr>
        <w:pStyle w:val="1"/>
        <w:numPr>
          <w:ilvl w:val="0"/>
          <w:numId w:val="31"/>
        </w:numPr>
      </w:pPr>
      <w:r>
        <w:t>Цель работы</w:t>
      </w:r>
    </w:p>
    <w:p w14:paraId="7A47E00C" w14:textId="20639391" w:rsidR="00003A37" w:rsidRDefault="00003A37">
      <w:pPr>
        <w:pStyle w:val="2"/>
        <w:numPr>
          <w:ilvl w:val="1"/>
          <w:numId w:val="5"/>
        </w:numPr>
      </w:pPr>
      <w:r w:rsidRPr="00003A37">
        <w:t>Изучить процесс настройки и использования элементов управления для отображения уведомлений и подсказок.</w:t>
      </w:r>
    </w:p>
    <w:p w14:paraId="4710253B" w14:textId="3A99266A" w:rsidR="00003A37" w:rsidRPr="00003A37" w:rsidRDefault="00003A37" w:rsidP="00003A37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0223D365" w14:textId="15276889" w:rsidR="00003A37" w:rsidRDefault="00003A37">
      <w:pPr>
        <w:pStyle w:val="1"/>
        <w:numPr>
          <w:ilvl w:val="0"/>
          <w:numId w:val="5"/>
        </w:numPr>
      </w:pPr>
      <w:r>
        <w:t>Контрольные вопросы</w:t>
      </w:r>
    </w:p>
    <w:p w14:paraId="6BF6E4A9" w14:textId="7DCD9832" w:rsidR="00A47788" w:rsidRPr="00A47788" w:rsidRDefault="00003A37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>Какой класс позв</w:t>
      </w:r>
      <w:r w:rsidR="00A47788" w:rsidRPr="00A47788">
        <w:rPr>
          <w:rFonts w:ascii="TimesNewRomanPSMT" w:hAnsi="TimesNewRomanPSMT"/>
          <w:color w:val="000000"/>
        </w:rPr>
        <w:t>оляет описать диалоговое окно?</w:t>
      </w:r>
    </w:p>
    <w:p w14:paraId="2A32E6D1" w14:textId="37A1482B" w:rsid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Класс - </w:t>
      </w:r>
      <w:proofErr w:type="spellStart"/>
      <w:r w:rsidRPr="00A47788">
        <w:rPr>
          <w:rFonts w:ascii="TimesNewRomanPSMT" w:hAnsi="TimesNewRomanPSMT"/>
          <w:color w:val="000000"/>
        </w:rPr>
        <w:t>AlertDialog</w:t>
      </w:r>
      <w:proofErr w:type="spellEnd"/>
    </w:p>
    <w:p w14:paraId="18D4EA0D" w14:textId="77777777" w:rsidR="00A47788" w:rsidRP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2F49E1EA" w14:textId="257E1E38" w:rsidR="00A47788" w:rsidRPr="00A47788" w:rsidRDefault="00003A37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>Какая общая фо</w:t>
      </w:r>
      <w:r w:rsidR="00A47788" w:rsidRPr="00A47788">
        <w:rPr>
          <w:rFonts w:ascii="TimesNewRomanPSMT" w:hAnsi="TimesNewRomanPSMT"/>
          <w:color w:val="000000"/>
        </w:rPr>
        <w:t>рма описания диалогового окна?</w:t>
      </w:r>
    </w:p>
    <w:p w14:paraId="7E18BD28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proofErr w:type="spellStart"/>
      <w:proofErr w:type="gramStart"/>
      <w:r w:rsidRPr="00A47788">
        <w:rPr>
          <w:rFonts w:ascii="TimesNewRomanPSMT" w:hAnsi="TimesNewRomanPSMT"/>
          <w:color w:val="000000"/>
          <w:lang w:val="en-US"/>
        </w:rPr>
        <w:t>AlertDialog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>(</w:t>
      </w:r>
      <w:proofErr w:type="gramEnd"/>
    </w:p>
    <w:p w14:paraId="161DA304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onDismissRequest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 xml:space="preserve"> = {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dialogType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 xml:space="preserve"> = 0},</w:t>
      </w:r>
    </w:p>
    <w:p w14:paraId="0A03911F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title = {</w:t>
      </w:r>
      <w:proofErr w:type="gramStart"/>
      <w:r w:rsidRPr="00A47788">
        <w:rPr>
          <w:rFonts w:ascii="TimesNewRomanPSMT" w:hAnsi="TimesNewRomanPSMT"/>
          <w:color w:val="000000"/>
          <w:lang w:val="en-US"/>
        </w:rPr>
        <w:t>Text(</w:t>
      </w:r>
      <w:proofErr w:type="gramEnd"/>
      <w:r w:rsidRPr="00A47788">
        <w:rPr>
          <w:rFonts w:ascii="TimesNewRomanPSMT" w:hAnsi="TimesNewRomanPSMT"/>
          <w:color w:val="000000"/>
          <w:lang w:val="en-US"/>
        </w:rPr>
        <w:t>"</w:t>
      </w:r>
      <w:r w:rsidRPr="00A47788">
        <w:rPr>
          <w:rFonts w:ascii="TimesNewRomanPSMT" w:hAnsi="TimesNewRomanPSMT"/>
          <w:color w:val="000000"/>
        </w:rPr>
        <w:t>Успех</w:t>
      </w:r>
      <w:r w:rsidRPr="00A47788">
        <w:rPr>
          <w:rFonts w:ascii="TimesNewRomanPSMT" w:hAnsi="TimesNewRomanPSMT"/>
          <w:color w:val="000000"/>
          <w:lang w:val="en-US"/>
        </w:rPr>
        <w:t xml:space="preserve">", color = 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Color.Green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>)},</w:t>
      </w:r>
    </w:p>
    <w:p w14:paraId="45E2FC5F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text = {</w:t>
      </w:r>
      <w:proofErr w:type="gramStart"/>
      <w:r w:rsidRPr="00A47788">
        <w:rPr>
          <w:rFonts w:ascii="TimesNewRomanPSMT" w:hAnsi="TimesNewRomanPSMT"/>
          <w:color w:val="000000"/>
          <w:lang w:val="en-US"/>
        </w:rPr>
        <w:t>Text(</w:t>
      </w:r>
      <w:proofErr w:type="gramEnd"/>
      <w:r w:rsidRPr="00A47788">
        <w:rPr>
          <w:rFonts w:ascii="TimesNewRomanPSMT" w:hAnsi="TimesNewRomanPSMT"/>
          <w:color w:val="000000"/>
          <w:lang w:val="en-US"/>
        </w:rPr>
        <w:t>"</w:t>
      </w:r>
      <w:r w:rsidRPr="00A47788">
        <w:rPr>
          <w:rFonts w:ascii="TimesNewRomanPSMT" w:hAnsi="TimesNewRomanPSMT"/>
          <w:color w:val="000000"/>
        </w:rPr>
        <w:t>Добро</w:t>
      </w:r>
      <w:r w:rsidRPr="00A47788">
        <w:rPr>
          <w:rFonts w:ascii="TimesNewRomanPSMT" w:hAnsi="TimesNewRomanPSMT"/>
          <w:color w:val="000000"/>
          <w:lang w:val="en-US"/>
        </w:rPr>
        <w:t xml:space="preserve"> </w:t>
      </w:r>
      <w:r w:rsidRPr="00A47788">
        <w:rPr>
          <w:rFonts w:ascii="TimesNewRomanPSMT" w:hAnsi="TimesNewRomanPSMT"/>
          <w:color w:val="000000"/>
        </w:rPr>
        <w:t>пожаловать</w:t>
      </w:r>
      <w:r w:rsidRPr="00A47788">
        <w:rPr>
          <w:rFonts w:ascii="TimesNewRomanPSMT" w:hAnsi="TimesNewRomanPSMT"/>
          <w:color w:val="000000"/>
          <w:lang w:val="en-US"/>
        </w:rPr>
        <w:t xml:space="preserve">, $login", color = 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Color.Green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>)},</w:t>
      </w:r>
    </w:p>
    <w:p w14:paraId="2FF8A580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confirmButton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 xml:space="preserve"> = {</w:t>
      </w:r>
      <w:proofErr w:type="gramStart"/>
      <w:r w:rsidRPr="00A47788">
        <w:rPr>
          <w:rFonts w:ascii="TimesNewRomanPSMT" w:hAnsi="TimesNewRomanPSMT"/>
          <w:color w:val="000000"/>
          <w:lang w:val="en-US"/>
        </w:rPr>
        <w:t>Button(</w:t>
      </w:r>
      <w:proofErr w:type="gramEnd"/>
      <w:r w:rsidRPr="00A47788">
        <w:rPr>
          <w:rFonts w:ascii="TimesNewRomanPSMT" w:hAnsi="TimesNewRomanPSMT"/>
          <w:color w:val="000000"/>
          <w:lang w:val="en-US"/>
        </w:rPr>
        <w:t>{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dialogType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 xml:space="preserve"> = 0}, colors = 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ButtonDefaults.buttonColors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>(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containerColor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 xml:space="preserve"> = </w:t>
      </w:r>
      <w:proofErr w:type="spellStart"/>
      <w:r w:rsidRPr="00A47788">
        <w:rPr>
          <w:rFonts w:ascii="TimesNewRomanPSMT" w:hAnsi="TimesNewRomanPSMT"/>
          <w:color w:val="000000"/>
          <w:lang w:val="en-US"/>
        </w:rPr>
        <w:t>Color.Green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>)) {</w:t>
      </w:r>
    </w:p>
    <w:p w14:paraId="70F1E2EF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    Row {</w:t>
      </w:r>
    </w:p>
    <w:p w14:paraId="0A9BD6F3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        </w:t>
      </w:r>
      <w:proofErr w:type="gramStart"/>
      <w:r w:rsidRPr="00A47788">
        <w:rPr>
          <w:rFonts w:ascii="TimesNewRomanPSMT" w:hAnsi="TimesNewRomanPSMT"/>
          <w:color w:val="000000"/>
          <w:lang w:val="en-US"/>
        </w:rPr>
        <w:t>Icon(</w:t>
      </w:r>
      <w:proofErr w:type="spellStart"/>
      <w:proofErr w:type="gramEnd"/>
      <w:r w:rsidRPr="00A47788">
        <w:rPr>
          <w:rFonts w:ascii="TimesNewRomanPSMT" w:hAnsi="TimesNewRomanPSMT"/>
          <w:color w:val="000000"/>
          <w:lang w:val="en-US"/>
        </w:rPr>
        <w:t>Icons.Default.Check</w:t>
      </w:r>
      <w:proofErr w:type="spellEnd"/>
      <w:r w:rsidRPr="00A47788">
        <w:rPr>
          <w:rFonts w:ascii="TimesNewRomanPSMT" w:hAnsi="TimesNewRomanPSMT"/>
          <w:color w:val="000000"/>
          <w:lang w:val="en-US"/>
        </w:rPr>
        <w:t>, "Ok")</w:t>
      </w:r>
    </w:p>
    <w:p w14:paraId="1791DFF4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        </w:t>
      </w:r>
      <w:proofErr w:type="spellStart"/>
      <w:r w:rsidRPr="00A47788">
        <w:rPr>
          <w:rFonts w:ascii="TimesNewRomanPSMT" w:hAnsi="TimesNewRomanPSMT"/>
          <w:color w:val="000000"/>
        </w:rPr>
        <w:t>Text</w:t>
      </w:r>
      <w:proofErr w:type="spellEnd"/>
      <w:r w:rsidRPr="00A47788">
        <w:rPr>
          <w:rFonts w:ascii="TimesNewRomanPSMT" w:hAnsi="TimesNewRomanPSMT"/>
          <w:color w:val="000000"/>
        </w:rPr>
        <w:t>("</w:t>
      </w:r>
      <w:proofErr w:type="spellStart"/>
      <w:r w:rsidRPr="00A47788">
        <w:rPr>
          <w:rFonts w:ascii="TimesNewRomanPSMT" w:hAnsi="TimesNewRomanPSMT"/>
          <w:color w:val="000000"/>
        </w:rPr>
        <w:t>Ok</w:t>
      </w:r>
      <w:proofErr w:type="spellEnd"/>
      <w:r w:rsidRPr="00A47788">
        <w:rPr>
          <w:rFonts w:ascii="TimesNewRomanPSMT" w:hAnsi="TimesNewRomanPSMT"/>
          <w:color w:val="000000"/>
        </w:rPr>
        <w:t>")</w:t>
      </w:r>
    </w:p>
    <w:p w14:paraId="5249458B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 xml:space="preserve">                        }</w:t>
      </w:r>
    </w:p>
    <w:p w14:paraId="5FFDBE49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 xml:space="preserve">                    }}</w:t>
      </w:r>
    </w:p>
    <w:p w14:paraId="4368C5EE" w14:textId="2479D9BA" w:rsid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 xml:space="preserve">                )</w:t>
      </w:r>
    </w:p>
    <w:p w14:paraId="650B51F3" w14:textId="77777777" w:rsidR="00A47788" w:rsidRP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3C3D8FA2" w14:textId="5CAC4332" w:rsidR="00A47788" w:rsidRPr="00A47788" w:rsidRDefault="00003A37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>Какой класс позволяет описать нас</w:t>
      </w:r>
      <w:r w:rsidR="00A47788" w:rsidRPr="00A47788">
        <w:rPr>
          <w:rFonts w:ascii="TimesNewRomanPSMT" w:hAnsi="TimesNewRomanPSMT"/>
          <w:color w:val="000000"/>
        </w:rPr>
        <w:t>тройки всплывающего сообщения?</w:t>
      </w:r>
    </w:p>
    <w:p w14:paraId="1E707E5C" w14:textId="214A0DEC" w:rsid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Класс - </w:t>
      </w:r>
      <w:proofErr w:type="spellStart"/>
      <w:r w:rsidRPr="00A47788">
        <w:rPr>
          <w:rFonts w:ascii="TimesNewRomanPSMT" w:hAnsi="TimesNewRomanPSMT"/>
          <w:color w:val="000000"/>
        </w:rPr>
        <w:t>SnackbarHost</w:t>
      </w:r>
      <w:proofErr w:type="spellEnd"/>
    </w:p>
    <w:p w14:paraId="75356BEF" w14:textId="77777777" w:rsidR="00A47788" w:rsidRP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3A44ABA9" w14:textId="3E4B63A2" w:rsidR="00A47788" w:rsidRPr="00A47788" w:rsidRDefault="00003A37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>Для чего в диалоговых окнах использу</w:t>
      </w:r>
      <w:r w:rsidR="00A47788" w:rsidRPr="00A47788">
        <w:rPr>
          <w:rFonts w:ascii="TimesNewRomanPSMT" w:hAnsi="TimesNewRomanPSMT"/>
          <w:color w:val="000000"/>
        </w:rPr>
        <w:t>ется функция</w:t>
      </w:r>
      <w:r w:rsidR="00A47788" w:rsidRPr="00A47788">
        <w:rPr>
          <w:rFonts w:ascii="TimesNewRomanPSMT" w:hAnsi="TimesNewRomanPSMT"/>
          <w:color w:val="000000"/>
        </w:rPr>
        <w:br/>
      </w:r>
      <w:proofErr w:type="spellStart"/>
      <w:r w:rsidR="00A47788" w:rsidRPr="00A47788">
        <w:rPr>
          <w:rFonts w:ascii="TimesNewRomanPSMT" w:hAnsi="TimesNewRomanPSMT"/>
          <w:color w:val="000000"/>
        </w:rPr>
        <w:t>onDismissRequest</w:t>
      </w:r>
      <w:proofErr w:type="spellEnd"/>
      <w:r w:rsidR="00A47788" w:rsidRPr="00A47788">
        <w:rPr>
          <w:rFonts w:ascii="TimesNewRomanPSMT" w:hAnsi="TimesNewRomanPSMT"/>
          <w:color w:val="000000"/>
        </w:rPr>
        <w:t>?</w:t>
      </w:r>
    </w:p>
    <w:p w14:paraId="1FF9695A" w14:textId="6F269D41" w:rsid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Действия при закрытии окна</w:t>
      </w:r>
    </w:p>
    <w:p w14:paraId="4068F457" w14:textId="77777777" w:rsidR="00A47788" w:rsidRP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2DA5BD41" w14:textId="72A9412A" w:rsidR="00003A37" w:rsidRPr="00A47788" w:rsidRDefault="00003A37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 xml:space="preserve">Для чего применяется объект </w:t>
      </w:r>
      <w:proofErr w:type="spellStart"/>
      <w:r w:rsidRPr="00A47788">
        <w:rPr>
          <w:rFonts w:ascii="TimesNewRomanPSMT" w:hAnsi="TimesNewRomanPSMT"/>
          <w:color w:val="000000"/>
        </w:rPr>
        <w:t>SnackbarHost</w:t>
      </w:r>
      <w:proofErr w:type="spellEnd"/>
      <w:r w:rsidRPr="00A47788">
        <w:rPr>
          <w:rFonts w:ascii="TimesNewRomanPSMT" w:hAnsi="TimesNewRomanPSMT"/>
          <w:color w:val="000000"/>
        </w:rPr>
        <w:t>?</w:t>
      </w:r>
    </w:p>
    <w:p w14:paraId="44EDD24A" w14:textId="27A3C02C" w:rsidR="00A47788" w:rsidRPr="00003A37" w:rsidRDefault="00A47788" w:rsidP="00A47788">
      <w:pPr>
        <w:pStyle w:val="2"/>
        <w:numPr>
          <w:ilvl w:val="0"/>
          <w:numId w:val="0"/>
        </w:numPr>
        <w:ind w:left="567"/>
      </w:pPr>
      <w:r>
        <w:t>Для отображения всплывающего сообщения в зависимости от состояния.</w:t>
      </w:r>
    </w:p>
    <w:p w14:paraId="4A5A415A" w14:textId="77777777" w:rsidR="00003A37" w:rsidRDefault="00003A37">
      <w:pPr>
        <w:pStyle w:val="1"/>
        <w:numPr>
          <w:ilvl w:val="0"/>
          <w:numId w:val="5"/>
        </w:numPr>
      </w:pPr>
      <w:r>
        <w:t>Вывод</w:t>
      </w:r>
    </w:p>
    <w:p w14:paraId="0389F244" w14:textId="6961E48D" w:rsidR="00003A37" w:rsidRPr="008C4581" w:rsidRDefault="00003A37" w:rsidP="00003A37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создано приложение с </w:t>
      </w:r>
      <w:r w:rsidRPr="00003A37">
        <w:rPr>
          <w:b w:val="0"/>
        </w:rPr>
        <w:t>уведомлениями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507CF636" w14:textId="2B8390DE" w:rsidR="00990ED7" w:rsidRPr="00363CD9" w:rsidRDefault="00990ED7">
      <w:pPr>
        <w:rPr>
          <w:b/>
        </w:rPr>
      </w:pPr>
      <w:r>
        <w:rPr>
          <w:b/>
        </w:rPr>
        <w:br w:type="page"/>
      </w:r>
    </w:p>
    <w:p w14:paraId="43C7476C" w14:textId="42AD7796" w:rsidR="007B69AC" w:rsidRPr="00824955" w:rsidRDefault="007B69AC" w:rsidP="007B69AC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</w:t>
      </w:r>
      <w:r w:rsidRPr="007B69AC">
        <w:t>2</w:t>
      </w:r>
      <w:r>
        <w:br/>
      </w:r>
      <w:r w:rsidRPr="007B69AC">
        <w:t>Обработка событий: индикация</w:t>
      </w:r>
    </w:p>
    <w:p w14:paraId="4F0BCA42" w14:textId="77777777" w:rsidR="007B69AC" w:rsidRDefault="007B69AC">
      <w:pPr>
        <w:pStyle w:val="1"/>
        <w:numPr>
          <w:ilvl w:val="0"/>
          <w:numId w:val="30"/>
        </w:numPr>
      </w:pPr>
      <w:r>
        <w:t>Цель работы</w:t>
      </w:r>
    </w:p>
    <w:p w14:paraId="125B1F85" w14:textId="2648530C" w:rsidR="007B69AC" w:rsidRDefault="007B69AC">
      <w:pPr>
        <w:pStyle w:val="2"/>
        <w:numPr>
          <w:ilvl w:val="1"/>
          <w:numId w:val="5"/>
        </w:numPr>
      </w:pPr>
      <w:r w:rsidRPr="007B69AC">
        <w:t xml:space="preserve">Изучить процесс изменения интерфейса для информирования пользователей в приложениях </w:t>
      </w:r>
      <w:proofErr w:type="spellStart"/>
      <w:r w:rsidRPr="007B69AC">
        <w:t>Android</w:t>
      </w:r>
      <w:proofErr w:type="spellEnd"/>
      <w:r w:rsidRPr="00003A37">
        <w:t>.</w:t>
      </w:r>
    </w:p>
    <w:p w14:paraId="4CD4E71D" w14:textId="77777777" w:rsidR="007B69AC" w:rsidRPr="00003A37" w:rsidRDefault="007B69AC" w:rsidP="007B69AC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1EB32D69" w14:textId="77777777" w:rsidR="007B69AC" w:rsidRDefault="007B69AC">
      <w:pPr>
        <w:pStyle w:val="1"/>
        <w:numPr>
          <w:ilvl w:val="0"/>
          <w:numId w:val="5"/>
        </w:numPr>
      </w:pPr>
      <w:r>
        <w:t>Контрольные вопросы</w:t>
      </w:r>
    </w:p>
    <w:p w14:paraId="0C4F0222" w14:textId="33F2EBA9" w:rsidR="007B69AC" w:rsidRPr="007B69AC" w:rsidRDefault="007B69AC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7B69AC">
        <w:rPr>
          <w:rFonts w:ascii="TimesNewRomanPSMT" w:hAnsi="TimesNewRomanPSMT"/>
          <w:color w:val="000000"/>
        </w:rPr>
        <w:t xml:space="preserve">Какие классы индикаторов прогресса используются в приложениях </w:t>
      </w:r>
      <w:proofErr w:type="spellStart"/>
      <w:r w:rsidRPr="007B69AC">
        <w:rPr>
          <w:rFonts w:ascii="TimesNewRomanPSMT" w:hAnsi="TimesNewRomanPSMT"/>
          <w:color w:val="000000"/>
        </w:rPr>
        <w:t>Android</w:t>
      </w:r>
      <w:proofErr w:type="spellEnd"/>
      <w:r w:rsidRPr="007B69AC">
        <w:rPr>
          <w:rFonts w:ascii="TimesNewRomanPSMT" w:hAnsi="TimesNewRomanPSMT"/>
          <w:color w:val="000000"/>
        </w:rPr>
        <w:t>?</w:t>
      </w:r>
    </w:p>
    <w:p w14:paraId="020752E7" w14:textId="68F51C48" w:rsidR="007B69AC" w:rsidRDefault="007B69AC" w:rsidP="007B69AC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proofErr w:type="spellStart"/>
      <w:r w:rsidRPr="007B69AC">
        <w:rPr>
          <w:rFonts w:ascii="TimesNewRomanPSMT" w:hAnsi="TimesNewRomanPSMT"/>
          <w:color w:val="000000"/>
          <w:lang w:val="en-US"/>
        </w:rPr>
        <w:t>CircularProgressIndicator</w:t>
      </w:r>
      <w:proofErr w:type="spellEnd"/>
      <w:r w:rsidRPr="007B69AC">
        <w:rPr>
          <w:rFonts w:ascii="TimesNewRomanPSMT" w:hAnsi="TimesNewRomanPSMT"/>
          <w:color w:val="000000"/>
          <w:lang w:val="en-US"/>
        </w:rPr>
        <w:t xml:space="preserve">, </w:t>
      </w:r>
      <w:proofErr w:type="spellStart"/>
      <w:r w:rsidRPr="007B69AC">
        <w:rPr>
          <w:rFonts w:ascii="TimesNewRomanPSMT" w:hAnsi="TimesNewRomanPSMT"/>
          <w:color w:val="000000"/>
          <w:lang w:val="en-US"/>
        </w:rPr>
        <w:t>LinearProgressIndicator</w:t>
      </w:r>
      <w:proofErr w:type="spellEnd"/>
      <w:r w:rsidRPr="007B69AC">
        <w:rPr>
          <w:rFonts w:ascii="TimesNewRomanPSMT" w:hAnsi="TimesNewRomanPSMT"/>
          <w:color w:val="000000"/>
          <w:lang w:val="en-US"/>
        </w:rPr>
        <w:t>.</w:t>
      </w:r>
    </w:p>
    <w:p w14:paraId="380030F7" w14:textId="77777777" w:rsidR="007B69AC" w:rsidRPr="007B69AC" w:rsidRDefault="007B69AC" w:rsidP="007B69AC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</w:p>
    <w:p w14:paraId="08B6541E" w14:textId="77777777" w:rsidR="007B69AC" w:rsidRPr="007B69AC" w:rsidRDefault="007B69AC">
      <w:pPr>
        <w:pStyle w:val="2"/>
        <w:numPr>
          <w:ilvl w:val="1"/>
          <w:numId w:val="5"/>
        </w:numPr>
      </w:pPr>
      <w:r w:rsidRPr="007B69AC">
        <w:rPr>
          <w:rFonts w:ascii="TimesNewRomanPSMT" w:hAnsi="TimesNewRomanPSMT"/>
          <w:color w:val="000000"/>
        </w:rPr>
        <w:t xml:space="preserve">Как указать шаг в индикаторах прогресса? </w:t>
      </w:r>
    </w:p>
    <w:p w14:paraId="4B2893CD" w14:textId="50DBBE72" w:rsidR="007B69AC" w:rsidRDefault="007B69AC" w:rsidP="007B69AC">
      <w:pPr>
        <w:pStyle w:val="2"/>
        <w:numPr>
          <w:ilvl w:val="0"/>
          <w:numId w:val="0"/>
        </w:numPr>
        <w:ind w:left="567"/>
      </w:pPr>
      <w:r>
        <w:t>П</w:t>
      </w:r>
      <w:r w:rsidRPr="007B69AC">
        <w:t xml:space="preserve">араметр </w:t>
      </w:r>
      <w:proofErr w:type="spellStart"/>
      <w:r w:rsidRPr="007B69AC">
        <w:t>progress</w:t>
      </w:r>
      <w:proofErr w:type="spellEnd"/>
      <w:r w:rsidRPr="007B69AC">
        <w:t xml:space="preserve"> изменяемое состояние типа </w:t>
      </w:r>
      <w:proofErr w:type="spellStart"/>
      <w:r w:rsidRPr="007B69AC">
        <w:t>Float</w:t>
      </w:r>
      <w:proofErr w:type="spellEnd"/>
      <w:r w:rsidRPr="007B69AC">
        <w:t xml:space="preserve"> от нуля до единицы.</w:t>
      </w:r>
    </w:p>
    <w:p w14:paraId="5F419BAA" w14:textId="77777777" w:rsidR="007B69AC" w:rsidRPr="007B69AC" w:rsidRDefault="007B69AC" w:rsidP="007B69AC">
      <w:pPr>
        <w:pStyle w:val="2"/>
        <w:numPr>
          <w:ilvl w:val="0"/>
          <w:numId w:val="0"/>
        </w:numPr>
        <w:ind w:left="567"/>
      </w:pPr>
    </w:p>
    <w:p w14:paraId="444B3EC9" w14:textId="72FDB387" w:rsidR="007B69AC" w:rsidRPr="007B69AC" w:rsidRDefault="007B69AC">
      <w:pPr>
        <w:pStyle w:val="2"/>
        <w:numPr>
          <w:ilvl w:val="1"/>
          <w:numId w:val="5"/>
        </w:numPr>
      </w:pPr>
      <w:r w:rsidRPr="007B69AC">
        <w:rPr>
          <w:rFonts w:ascii="TimesNewRomanPSMT" w:hAnsi="TimesNewRomanPSMT"/>
          <w:color w:val="000000"/>
        </w:rPr>
        <w:t xml:space="preserve"> Как указать задержку в индикаторах прогресса?</w:t>
      </w:r>
    </w:p>
    <w:p w14:paraId="0754A74C" w14:textId="686ADA34" w:rsidR="007B69AC" w:rsidRDefault="007B69AC" w:rsidP="007B69AC">
      <w:pPr>
        <w:pStyle w:val="2"/>
        <w:numPr>
          <w:ilvl w:val="0"/>
          <w:numId w:val="0"/>
        </w:numPr>
        <w:ind w:left="567"/>
      </w:pPr>
      <w:r w:rsidRPr="007B69AC">
        <w:t xml:space="preserve">Запустить </w:t>
      </w:r>
      <w:proofErr w:type="spellStart"/>
      <w:r w:rsidRPr="007B69AC">
        <w:t>корутину</w:t>
      </w:r>
      <w:proofErr w:type="spellEnd"/>
      <w:r w:rsidRPr="007B69AC">
        <w:t xml:space="preserve">, внутри цикла вызывать функцию </w:t>
      </w:r>
      <w:proofErr w:type="spellStart"/>
      <w:r w:rsidRPr="007B69AC">
        <w:t>delay</w:t>
      </w:r>
      <w:proofErr w:type="spellEnd"/>
      <w:r w:rsidRPr="007B69AC">
        <w:t xml:space="preserve"> с указанием миллисекунд, после чего обновлять значение прогресса.</w:t>
      </w:r>
    </w:p>
    <w:p w14:paraId="331FFDCF" w14:textId="77777777" w:rsidR="007B69AC" w:rsidRPr="007B69AC" w:rsidRDefault="007B69AC" w:rsidP="007B69AC">
      <w:pPr>
        <w:pStyle w:val="2"/>
        <w:numPr>
          <w:ilvl w:val="0"/>
          <w:numId w:val="0"/>
        </w:numPr>
        <w:ind w:left="567"/>
      </w:pPr>
    </w:p>
    <w:p w14:paraId="23AED13A" w14:textId="6D58AA11" w:rsidR="007B69AC" w:rsidRPr="007B69AC" w:rsidRDefault="007B69AC">
      <w:pPr>
        <w:pStyle w:val="2"/>
        <w:numPr>
          <w:ilvl w:val="1"/>
          <w:numId w:val="5"/>
        </w:numPr>
      </w:pPr>
      <w:r w:rsidRPr="007B69AC">
        <w:rPr>
          <w:rFonts w:ascii="TimesNewRomanPSMT" w:hAnsi="TimesNewRomanPSMT"/>
          <w:color w:val="000000"/>
        </w:rPr>
        <w:t>Как настроить цвет в индикаторах прогресса?</w:t>
      </w:r>
    </w:p>
    <w:p w14:paraId="5FA98A9C" w14:textId="76AF4884" w:rsidR="007B69AC" w:rsidRDefault="007B69AC" w:rsidP="007B69AC">
      <w:pPr>
        <w:pStyle w:val="2"/>
        <w:numPr>
          <w:ilvl w:val="0"/>
          <w:numId w:val="0"/>
        </w:numPr>
        <w:ind w:left="567"/>
      </w:pPr>
      <w:r>
        <w:t>П</w:t>
      </w:r>
      <w:r w:rsidRPr="007B69AC">
        <w:t xml:space="preserve">ередать нужный цвет в параметр </w:t>
      </w:r>
      <w:proofErr w:type="spellStart"/>
      <w:r w:rsidRPr="007B69AC">
        <w:t>color</w:t>
      </w:r>
      <w:proofErr w:type="spellEnd"/>
      <w:r w:rsidRPr="007B69AC">
        <w:t xml:space="preserve"> индикатора</w:t>
      </w:r>
    </w:p>
    <w:p w14:paraId="24253843" w14:textId="77777777" w:rsidR="007B69AC" w:rsidRPr="007B69AC" w:rsidRDefault="007B69AC" w:rsidP="007B69AC">
      <w:pPr>
        <w:pStyle w:val="2"/>
        <w:numPr>
          <w:ilvl w:val="0"/>
          <w:numId w:val="0"/>
        </w:numPr>
        <w:ind w:left="567"/>
      </w:pPr>
    </w:p>
    <w:p w14:paraId="3D94FC0A" w14:textId="4AF492C1" w:rsidR="007B69AC" w:rsidRPr="007B69AC" w:rsidRDefault="007B69AC">
      <w:pPr>
        <w:pStyle w:val="2"/>
        <w:numPr>
          <w:ilvl w:val="1"/>
          <w:numId w:val="5"/>
        </w:numPr>
      </w:pPr>
      <w:r w:rsidRPr="007B69AC">
        <w:rPr>
          <w:rFonts w:ascii="TimesNewRomanPSMT" w:hAnsi="TimesNewRomanPSMT"/>
          <w:color w:val="000000"/>
        </w:rPr>
        <w:t xml:space="preserve">Для чего используется </w:t>
      </w:r>
      <w:proofErr w:type="spellStart"/>
      <w:r w:rsidRPr="007B69AC">
        <w:rPr>
          <w:rFonts w:ascii="TimesNewRomanPSMT" w:hAnsi="TimesNewRomanPSMT"/>
          <w:color w:val="000000"/>
        </w:rPr>
        <w:t>BadgedBox</w:t>
      </w:r>
      <w:proofErr w:type="spellEnd"/>
      <w:r w:rsidRPr="007B69AC">
        <w:rPr>
          <w:rFonts w:ascii="TimesNewRomanPSMT" w:hAnsi="TimesNewRomanPSMT"/>
          <w:color w:val="000000"/>
        </w:rPr>
        <w:t>?</w:t>
      </w:r>
    </w:p>
    <w:p w14:paraId="78FC02D7" w14:textId="2663D4AA" w:rsidR="007B69AC" w:rsidRPr="007B69AC" w:rsidRDefault="007B69AC" w:rsidP="007B69AC">
      <w:pPr>
        <w:pStyle w:val="2"/>
        <w:numPr>
          <w:ilvl w:val="0"/>
          <w:numId w:val="0"/>
        </w:numPr>
        <w:ind w:left="567"/>
      </w:pPr>
      <w:proofErr w:type="spellStart"/>
      <w:r w:rsidRPr="007B69AC">
        <w:t>BadgedBox</w:t>
      </w:r>
      <w:proofErr w:type="spellEnd"/>
      <w:r w:rsidRPr="007B69AC">
        <w:t xml:space="preserve"> используется для создания контейнера, который отображает небольшую иконку-уведомление или счетчик поверх основного элемента</w:t>
      </w:r>
      <w:r>
        <w:t>.</w:t>
      </w:r>
    </w:p>
    <w:p w14:paraId="1795CE9F" w14:textId="77777777" w:rsidR="007B69AC" w:rsidRDefault="007B69AC">
      <w:pPr>
        <w:pStyle w:val="1"/>
        <w:numPr>
          <w:ilvl w:val="0"/>
          <w:numId w:val="5"/>
        </w:numPr>
      </w:pPr>
      <w:r>
        <w:t>Вывод</w:t>
      </w:r>
    </w:p>
    <w:p w14:paraId="69246C12" w14:textId="10865A26" w:rsidR="007B69AC" w:rsidRPr="008C4581" w:rsidRDefault="007B69AC" w:rsidP="007B69AC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создано приложение с </w:t>
      </w:r>
      <w:r w:rsidR="00953824">
        <w:rPr>
          <w:b w:val="0"/>
        </w:rPr>
        <w:t>информированием пользователей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045ECC10" w14:textId="341E9900" w:rsidR="007B69AC" w:rsidRDefault="007B69AC">
      <w:pPr>
        <w:rPr>
          <w:b/>
        </w:rPr>
      </w:pPr>
      <w:r>
        <w:rPr>
          <w:b/>
        </w:rPr>
        <w:br w:type="page"/>
      </w:r>
    </w:p>
    <w:p w14:paraId="5BDC3127" w14:textId="323AB586" w:rsidR="00B7130C" w:rsidRPr="00824955" w:rsidRDefault="00B7130C" w:rsidP="00B7130C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№23</w:t>
      </w:r>
      <w:r>
        <w:br/>
      </w:r>
      <w:r w:rsidRPr="00B7130C">
        <w:t>Настройка тем</w:t>
      </w:r>
    </w:p>
    <w:p w14:paraId="2956926A" w14:textId="77777777" w:rsidR="00B7130C" w:rsidRDefault="00B7130C">
      <w:pPr>
        <w:pStyle w:val="1"/>
        <w:numPr>
          <w:ilvl w:val="0"/>
          <w:numId w:val="29"/>
        </w:numPr>
      </w:pPr>
      <w:r>
        <w:t>Цель работы</w:t>
      </w:r>
    </w:p>
    <w:p w14:paraId="793BBFE6" w14:textId="1FBA089C" w:rsidR="00B7130C" w:rsidRDefault="00B7130C">
      <w:pPr>
        <w:pStyle w:val="2"/>
        <w:numPr>
          <w:ilvl w:val="1"/>
          <w:numId w:val="5"/>
        </w:numPr>
      </w:pPr>
      <w:r w:rsidRPr="00B7130C">
        <w:t xml:space="preserve">Изучить процесс изменения интерфейса пользователя в приложениях </w:t>
      </w:r>
      <w:proofErr w:type="spellStart"/>
      <w:r w:rsidRPr="00B7130C">
        <w:t>Android</w:t>
      </w:r>
      <w:proofErr w:type="spellEnd"/>
      <w:r w:rsidRPr="00003A37">
        <w:t>.</w:t>
      </w:r>
    </w:p>
    <w:p w14:paraId="043DE121" w14:textId="77777777" w:rsidR="00B7130C" w:rsidRPr="00003A37" w:rsidRDefault="00B7130C" w:rsidP="00B7130C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54F26B28" w14:textId="77777777" w:rsidR="00B7130C" w:rsidRDefault="00B7130C">
      <w:pPr>
        <w:pStyle w:val="1"/>
        <w:numPr>
          <w:ilvl w:val="0"/>
          <w:numId w:val="5"/>
        </w:numPr>
      </w:pPr>
      <w:r>
        <w:t>Контрольные вопросы</w:t>
      </w:r>
    </w:p>
    <w:p w14:paraId="2C144583" w14:textId="115DAE97" w:rsidR="00B7130C" w:rsidRPr="00B7130C" w:rsidRDefault="00B7130C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B7130C">
        <w:rPr>
          <w:rFonts w:ascii="TimesNewRomanPSMT" w:hAnsi="TimesNewRomanPSMT"/>
          <w:color w:val="000000"/>
        </w:rPr>
        <w:t xml:space="preserve">Что такое </w:t>
      </w:r>
      <w:proofErr w:type="spellStart"/>
      <w:r w:rsidRPr="00B7130C">
        <w:rPr>
          <w:rFonts w:ascii="TimesNewRomanPSMT" w:hAnsi="TimesNewRomanPSMT"/>
          <w:color w:val="000000"/>
        </w:rPr>
        <w:t>MaterialTheme</w:t>
      </w:r>
      <w:proofErr w:type="spellEnd"/>
      <w:r w:rsidRPr="00B7130C">
        <w:rPr>
          <w:rFonts w:ascii="TimesNewRomanPSMT" w:hAnsi="TimesNewRomanPSMT"/>
          <w:color w:val="000000"/>
        </w:rPr>
        <w:t>?</w:t>
      </w:r>
    </w:p>
    <w:p w14:paraId="53E36B1E" w14:textId="41416113" w:rsidR="00B7130C" w:rsidRPr="00B7130C" w:rsidRDefault="00B7130C" w:rsidP="00B7130C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Э</w:t>
      </w:r>
      <w:r w:rsidRPr="00B7130C">
        <w:rPr>
          <w:rFonts w:ascii="TimesNewRomanPSMT" w:hAnsi="TimesNewRomanPSMT"/>
          <w:color w:val="000000"/>
        </w:rPr>
        <w:t xml:space="preserve">то компонент </w:t>
      </w:r>
      <w:proofErr w:type="spellStart"/>
      <w:r w:rsidRPr="00B7130C">
        <w:rPr>
          <w:rFonts w:ascii="TimesNewRomanPSMT" w:hAnsi="TimesNewRomanPSMT"/>
          <w:color w:val="000000"/>
        </w:rPr>
        <w:t>Jetpack</w:t>
      </w:r>
      <w:proofErr w:type="spellEnd"/>
      <w:r w:rsidRPr="00B7130C">
        <w:rPr>
          <w:rFonts w:ascii="TimesNewRomanPSMT" w:hAnsi="TimesNewRomanPSMT"/>
          <w:color w:val="000000"/>
        </w:rPr>
        <w:t xml:space="preserve"> </w:t>
      </w:r>
      <w:proofErr w:type="spellStart"/>
      <w:r w:rsidRPr="00B7130C">
        <w:rPr>
          <w:rFonts w:ascii="TimesNewRomanPSMT" w:hAnsi="TimesNewRomanPSMT"/>
          <w:color w:val="000000"/>
        </w:rPr>
        <w:t>Compose</w:t>
      </w:r>
      <w:proofErr w:type="spellEnd"/>
      <w:r w:rsidRPr="00B7130C">
        <w:rPr>
          <w:rFonts w:ascii="TimesNewRomanPSMT" w:hAnsi="TimesNewRomanPSMT"/>
          <w:color w:val="000000"/>
        </w:rPr>
        <w:t xml:space="preserve">, который задает единый стиль оформления приложения через централизованную настройку цветов, </w:t>
      </w:r>
      <w:proofErr w:type="spellStart"/>
      <w:r w:rsidRPr="00B7130C">
        <w:rPr>
          <w:rFonts w:ascii="TimesNewRomanPSMT" w:hAnsi="TimesNewRomanPSMT"/>
          <w:color w:val="000000"/>
        </w:rPr>
        <w:t>типографики</w:t>
      </w:r>
      <w:proofErr w:type="spellEnd"/>
      <w:r w:rsidRPr="00B7130C">
        <w:rPr>
          <w:rFonts w:ascii="TimesNewRomanPSMT" w:hAnsi="TimesNewRomanPSMT"/>
          <w:color w:val="000000"/>
        </w:rPr>
        <w:t xml:space="preserve"> и форм элементов.</w:t>
      </w:r>
    </w:p>
    <w:p w14:paraId="77981D56" w14:textId="77777777" w:rsidR="00B7130C" w:rsidRPr="00B7130C" w:rsidRDefault="00B7130C" w:rsidP="00B7130C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297FE9A9" w14:textId="04360028" w:rsidR="00B7130C" w:rsidRPr="00B7130C" w:rsidRDefault="00B7130C">
      <w:pPr>
        <w:pStyle w:val="2"/>
        <w:numPr>
          <w:ilvl w:val="1"/>
          <w:numId w:val="5"/>
        </w:numPr>
      </w:pPr>
      <w:r w:rsidRPr="00B7130C">
        <w:rPr>
          <w:rFonts w:ascii="TimesNewRomanPSMT" w:hAnsi="TimesNewRomanPSMT"/>
          <w:color w:val="000000"/>
        </w:rPr>
        <w:t>Как настроить палитру?</w:t>
      </w:r>
    </w:p>
    <w:p w14:paraId="612BA51B" w14:textId="386622AB" w:rsidR="00B7130C" w:rsidRDefault="00B7130C" w:rsidP="00B7130C">
      <w:pPr>
        <w:pStyle w:val="2"/>
        <w:numPr>
          <w:ilvl w:val="0"/>
          <w:numId w:val="0"/>
        </w:numPr>
        <w:ind w:left="567"/>
      </w:pPr>
      <w:r w:rsidRPr="00B7130C">
        <w:t xml:space="preserve">Вызвать функции </w:t>
      </w:r>
      <w:proofErr w:type="spellStart"/>
      <w:r w:rsidRPr="00B7130C">
        <w:t>lightColorScheme</w:t>
      </w:r>
      <w:proofErr w:type="spellEnd"/>
      <w:r w:rsidRPr="00B7130C">
        <w:t xml:space="preserve"> или </w:t>
      </w:r>
      <w:proofErr w:type="spellStart"/>
      <w:r w:rsidRPr="00B7130C">
        <w:t>darkColorScheme</w:t>
      </w:r>
      <w:proofErr w:type="spellEnd"/>
      <w:r w:rsidRPr="00B7130C">
        <w:t xml:space="preserve">, передать туда настроенные цвета для параметров </w:t>
      </w:r>
      <w:proofErr w:type="spellStart"/>
      <w:r w:rsidRPr="00B7130C">
        <w:t>primary</w:t>
      </w:r>
      <w:proofErr w:type="spellEnd"/>
      <w:r w:rsidRPr="00B7130C">
        <w:t xml:space="preserve">, </w:t>
      </w:r>
      <w:proofErr w:type="spellStart"/>
      <w:r w:rsidRPr="00B7130C">
        <w:t>secondary</w:t>
      </w:r>
      <w:proofErr w:type="spellEnd"/>
      <w:r w:rsidRPr="00B7130C">
        <w:t xml:space="preserve">, </w:t>
      </w:r>
      <w:proofErr w:type="spellStart"/>
      <w:r w:rsidRPr="00B7130C">
        <w:t>background</w:t>
      </w:r>
      <w:proofErr w:type="spellEnd"/>
      <w:r w:rsidRPr="00B7130C">
        <w:t xml:space="preserve">, а затем передать полученный объект в </w:t>
      </w:r>
      <w:proofErr w:type="spellStart"/>
      <w:r w:rsidRPr="00B7130C">
        <w:t>MaterialTheme</w:t>
      </w:r>
      <w:proofErr w:type="spellEnd"/>
      <w:r w:rsidRPr="00B7130C">
        <w:t>.</w:t>
      </w:r>
    </w:p>
    <w:p w14:paraId="7BECD165" w14:textId="77777777" w:rsidR="00B7130C" w:rsidRPr="00B7130C" w:rsidRDefault="00B7130C" w:rsidP="00B7130C">
      <w:pPr>
        <w:pStyle w:val="2"/>
        <w:numPr>
          <w:ilvl w:val="0"/>
          <w:numId w:val="0"/>
        </w:numPr>
        <w:ind w:left="567"/>
      </w:pPr>
    </w:p>
    <w:p w14:paraId="43F5E8DE" w14:textId="472A0A59" w:rsidR="00B7130C" w:rsidRPr="00B7130C" w:rsidRDefault="00B7130C">
      <w:pPr>
        <w:pStyle w:val="2"/>
        <w:numPr>
          <w:ilvl w:val="1"/>
          <w:numId w:val="5"/>
        </w:numPr>
      </w:pPr>
      <w:r w:rsidRPr="00B7130C">
        <w:rPr>
          <w:rFonts w:ascii="TimesNewRomanPSMT" w:hAnsi="TimesNewRomanPSMT"/>
          <w:color w:val="000000"/>
        </w:rPr>
        <w:t xml:space="preserve">Как настроить </w:t>
      </w:r>
      <w:proofErr w:type="spellStart"/>
      <w:r w:rsidRPr="00B7130C">
        <w:rPr>
          <w:rFonts w:ascii="TimesNewRomanPSMT" w:hAnsi="TimesNewRomanPSMT"/>
          <w:color w:val="000000"/>
        </w:rPr>
        <w:t>типографику</w:t>
      </w:r>
      <w:proofErr w:type="spellEnd"/>
      <w:r w:rsidRPr="00B7130C">
        <w:rPr>
          <w:rFonts w:ascii="TimesNewRomanPSMT" w:hAnsi="TimesNewRomanPSMT"/>
          <w:color w:val="000000"/>
        </w:rPr>
        <w:t>?</w:t>
      </w:r>
    </w:p>
    <w:p w14:paraId="381A5CA3" w14:textId="3F947A81" w:rsidR="00B7130C" w:rsidRDefault="00B7130C" w:rsidP="00B7130C">
      <w:pPr>
        <w:pStyle w:val="2"/>
        <w:numPr>
          <w:ilvl w:val="0"/>
          <w:numId w:val="0"/>
        </w:numPr>
        <w:ind w:left="567"/>
      </w:pPr>
      <w:r w:rsidRPr="00B7130C">
        <w:t xml:space="preserve">Создать объект </w:t>
      </w:r>
      <w:proofErr w:type="spellStart"/>
      <w:r w:rsidRPr="00B7130C">
        <w:t>Typography</w:t>
      </w:r>
      <w:proofErr w:type="spellEnd"/>
      <w:r w:rsidRPr="00B7130C">
        <w:t xml:space="preserve">, определить внутри стили </w:t>
      </w:r>
      <w:proofErr w:type="spellStart"/>
      <w:r w:rsidRPr="00B7130C">
        <w:t>TextStyle</w:t>
      </w:r>
      <w:proofErr w:type="spellEnd"/>
      <w:r w:rsidRPr="00B7130C">
        <w:t xml:space="preserve"> с нужными параметрами </w:t>
      </w:r>
      <w:proofErr w:type="spellStart"/>
      <w:r w:rsidRPr="00B7130C">
        <w:t>fontSize</w:t>
      </w:r>
      <w:proofErr w:type="spellEnd"/>
      <w:r w:rsidRPr="00B7130C">
        <w:t xml:space="preserve">, </w:t>
      </w:r>
      <w:proofErr w:type="spellStart"/>
      <w:r w:rsidRPr="00B7130C">
        <w:t>fontFamily</w:t>
      </w:r>
      <w:proofErr w:type="spellEnd"/>
      <w:r w:rsidRPr="00B7130C">
        <w:t xml:space="preserve">, </w:t>
      </w:r>
      <w:proofErr w:type="spellStart"/>
      <w:r w:rsidRPr="00B7130C">
        <w:t>fontWeight</w:t>
      </w:r>
      <w:proofErr w:type="spellEnd"/>
      <w:r w:rsidRPr="00B7130C">
        <w:t xml:space="preserve"> для разных уровней текста вроде </w:t>
      </w:r>
      <w:proofErr w:type="spellStart"/>
      <w:r w:rsidRPr="00B7130C">
        <w:t>bodyLarge</w:t>
      </w:r>
      <w:proofErr w:type="spellEnd"/>
      <w:r w:rsidRPr="00B7130C">
        <w:t xml:space="preserve"> или </w:t>
      </w:r>
      <w:proofErr w:type="spellStart"/>
      <w:r w:rsidRPr="00B7130C">
        <w:t>titleMedium</w:t>
      </w:r>
      <w:proofErr w:type="spellEnd"/>
      <w:r w:rsidRPr="00B7130C">
        <w:t xml:space="preserve">, и передать его в </w:t>
      </w:r>
      <w:proofErr w:type="spellStart"/>
      <w:r w:rsidRPr="00B7130C">
        <w:t>MaterialTheme</w:t>
      </w:r>
      <w:proofErr w:type="spellEnd"/>
      <w:r w:rsidRPr="00B7130C">
        <w:t>.</w:t>
      </w:r>
    </w:p>
    <w:p w14:paraId="4C71E9A4" w14:textId="77777777" w:rsidR="00B7130C" w:rsidRPr="00B7130C" w:rsidRDefault="00B7130C" w:rsidP="00B7130C">
      <w:pPr>
        <w:pStyle w:val="2"/>
        <w:numPr>
          <w:ilvl w:val="0"/>
          <w:numId w:val="0"/>
        </w:numPr>
        <w:ind w:left="567"/>
      </w:pPr>
    </w:p>
    <w:p w14:paraId="0BB11BC5" w14:textId="7BF0122B" w:rsidR="00B7130C" w:rsidRPr="00B7130C" w:rsidRDefault="00B7130C">
      <w:pPr>
        <w:pStyle w:val="2"/>
        <w:numPr>
          <w:ilvl w:val="1"/>
          <w:numId w:val="5"/>
        </w:numPr>
      </w:pPr>
      <w:r w:rsidRPr="00B7130C">
        <w:rPr>
          <w:rFonts w:ascii="TimesNewRomanPSMT" w:hAnsi="TimesNewRomanPSMT"/>
          <w:color w:val="000000"/>
        </w:rPr>
        <w:t xml:space="preserve"> Как сменить тему на светлую/темную?</w:t>
      </w:r>
    </w:p>
    <w:p w14:paraId="7A3BD158" w14:textId="796EA488" w:rsidR="00B7130C" w:rsidRPr="007B69AC" w:rsidRDefault="00B7130C" w:rsidP="00B7130C">
      <w:pPr>
        <w:pStyle w:val="2"/>
        <w:numPr>
          <w:ilvl w:val="0"/>
          <w:numId w:val="0"/>
        </w:numPr>
        <w:ind w:left="567"/>
      </w:pPr>
      <w:r w:rsidRPr="00B7130C">
        <w:t xml:space="preserve">Передать в цветовую палитру условие проверки системной темы через </w:t>
      </w:r>
      <w:proofErr w:type="spellStart"/>
      <w:r w:rsidRPr="00B7130C">
        <w:t>isSystemInDarkTheme</w:t>
      </w:r>
      <w:proofErr w:type="spellEnd"/>
      <w:r w:rsidRPr="00B7130C">
        <w:t xml:space="preserve">, либо создать собственное изменяемое состояние типа </w:t>
      </w:r>
      <w:proofErr w:type="spellStart"/>
      <w:r w:rsidRPr="00B7130C">
        <w:t>Boolean</w:t>
      </w:r>
      <w:proofErr w:type="spellEnd"/>
      <w:r w:rsidRPr="00B7130C">
        <w:t xml:space="preserve"> для ручного переключения и подставлять нужную схему </w:t>
      </w:r>
      <w:proofErr w:type="spellStart"/>
      <w:r w:rsidRPr="00B7130C">
        <w:t>darkColorScheme</w:t>
      </w:r>
      <w:proofErr w:type="spellEnd"/>
      <w:r w:rsidRPr="00B7130C">
        <w:t xml:space="preserve"> или </w:t>
      </w:r>
      <w:proofErr w:type="spellStart"/>
      <w:r w:rsidRPr="00B7130C">
        <w:t>lightColorScheme</w:t>
      </w:r>
      <w:proofErr w:type="spellEnd"/>
      <w:r w:rsidRPr="00B7130C">
        <w:t>.</w:t>
      </w:r>
    </w:p>
    <w:p w14:paraId="2483001A" w14:textId="77777777" w:rsidR="00B7130C" w:rsidRDefault="00B7130C">
      <w:pPr>
        <w:pStyle w:val="1"/>
        <w:numPr>
          <w:ilvl w:val="0"/>
          <w:numId w:val="5"/>
        </w:numPr>
      </w:pPr>
      <w:r>
        <w:t>Вывод</w:t>
      </w:r>
    </w:p>
    <w:p w14:paraId="50A7AD60" w14:textId="2A5BDDD6" w:rsidR="00B7130C" w:rsidRPr="008C4581" w:rsidRDefault="00B7130C" w:rsidP="00B7130C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создано приложение с </w:t>
      </w:r>
      <w:r w:rsidR="0012491D">
        <w:rPr>
          <w:b w:val="0"/>
        </w:rPr>
        <w:t>динамичным</w:t>
      </w:r>
      <w:r>
        <w:rPr>
          <w:b w:val="0"/>
        </w:rPr>
        <w:t xml:space="preserve"> </w:t>
      </w:r>
      <w:r w:rsidR="0012491D">
        <w:rPr>
          <w:b w:val="0"/>
        </w:rPr>
        <w:t>интерфейсом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4BB3241A" w14:textId="77777777" w:rsidR="00B7130C" w:rsidRPr="00953824" w:rsidRDefault="00B7130C" w:rsidP="00B7130C">
      <w:pPr>
        <w:rPr>
          <w:bCs/>
        </w:rPr>
      </w:pPr>
      <w:r>
        <w:rPr>
          <w:b/>
        </w:rPr>
        <w:br w:type="page"/>
      </w:r>
    </w:p>
    <w:p w14:paraId="37AD4EEE" w14:textId="3D93AF43" w:rsidR="00C37099" w:rsidRPr="00824955" w:rsidRDefault="00C37099" w:rsidP="00C37099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№24</w:t>
      </w:r>
      <w:r>
        <w:br/>
      </w:r>
      <w:r w:rsidR="00027C30" w:rsidRPr="00027C30">
        <w:t>Настройка анимации</w:t>
      </w:r>
    </w:p>
    <w:p w14:paraId="0EB9D8CF" w14:textId="77777777" w:rsidR="00C37099" w:rsidRDefault="00C37099">
      <w:pPr>
        <w:pStyle w:val="1"/>
        <w:numPr>
          <w:ilvl w:val="0"/>
          <w:numId w:val="28"/>
        </w:numPr>
      </w:pPr>
      <w:r>
        <w:t>Цель работы</w:t>
      </w:r>
    </w:p>
    <w:p w14:paraId="0ABF273D" w14:textId="7BC980CA" w:rsidR="00C37099" w:rsidRDefault="00027C30">
      <w:pPr>
        <w:pStyle w:val="2"/>
        <w:numPr>
          <w:ilvl w:val="1"/>
          <w:numId w:val="5"/>
        </w:numPr>
      </w:pPr>
      <w:r w:rsidRPr="00027C30">
        <w:t xml:space="preserve">Изучить процесс настройки анимации интерфейса приложений </w:t>
      </w:r>
      <w:proofErr w:type="spellStart"/>
      <w:r w:rsidRPr="00027C30">
        <w:t>Android</w:t>
      </w:r>
      <w:proofErr w:type="spellEnd"/>
      <w:r w:rsidRPr="00027C30">
        <w:t>.</w:t>
      </w:r>
    </w:p>
    <w:p w14:paraId="6250FED0" w14:textId="77777777" w:rsidR="00C37099" w:rsidRPr="00003A37" w:rsidRDefault="00C37099" w:rsidP="00C37099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584C5F7B" w14:textId="77777777" w:rsidR="00C37099" w:rsidRDefault="00C37099">
      <w:pPr>
        <w:pStyle w:val="1"/>
        <w:numPr>
          <w:ilvl w:val="0"/>
          <w:numId w:val="5"/>
        </w:numPr>
      </w:pPr>
      <w:r>
        <w:t>Контрольные вопросы</w:t>
      </w:r>
    </w:p>
    <w:p w14:paraId="49A4892F" w14:textId="03F0F242" w:rsidR="007C6C0A" w:rsidRDefault="007C6C0A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7C6C0A">
        <w:rPr>
          <w:rFonts w:ascii="TimesNewRomanPSMT" w:hAnsi="TimesNewRomanPSMT"/>
          <w:color w:val="000000"/>
        </w:rPr>
        <w:t>Для чего используется анимация в приложениях?</w:t>
      </w:r>
    </w:p>
    <w:p w14:paraId="3FD74128" w14:textId="07D7E0F5" w:rsidR="007C6C0A" w:rsidRDefault="007C6C0A" w:rsidP="007C6C0A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7C6C0A">
        <w:rPr>
          <w:rFonts w:ascii="TimesNewRomanPSMT" w:hAnsi="TimesNewRomanPSMT"/>
          <w:color w:val="000000"/>
        </w:rPr>
        <w:t>Анимация используется визуального отклика на действия, сглаживания переходов между экранами, привлечения внимания к важным элементам и демонстрации статуса загрузки процессов.</w:t>
      </w:r>
    </w:p>
    <w:p w14:paraId="795791BE" w14:textId="77777777" w:rsidR="007C6C0A" w:rsidRPr="007C6C0A" w:rsidRDefault="007C6C0A" w:rsidP="007C6C0A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5A21B590" w14:textId="2F7F1D89" w:rsidR="007C6C0A" w:rsidRPr="007C6C0A" w:rsidRDefault="007C6C0A">
      <w:pPr>
        <w:pStyle w:val="2"/>
        <w:numPr>
          <w:ilvl w:val="1"/>
          <w:numId w:val="5"/>
        </w:numPr>
      </w:pPr>
      <w:r w:rsidRPr="007C6C0A">
        <w:rPr>
          <w:rFonts w:ascii="TimesNewRomanPSMT" w:hAnsi="TimesNewRomanPSMT"/>
          <w:color w:val="000000"/>
        </w:rPr>
        <w:t xml:space="preserve">На какие виды делится анимация в </w:t>
      </w:r>
      <w:proofErr w:type="spellStart"/>
      <w:r w:rsidRPr="007C6C0A">
        <w:rPr>
          <w:rFonts w:ascii="TimesNewRomanPSMT" w:hAnsi="TimesNewRomanPSMT"/>
          <w:color w:val="000000"/>
        </w:rPr>
        <w:t>Jetpack</w:t>
      </w:r>
      <w:proofErr w:type="spellEnd"/>
      <w:r w:rsidRPr="007C6C0A">
        <w:rPr>
          <w:rFonts w:ascii="TimesNewRomanPSMT" w:hAnsi="TimesNewRomanPSMT"/>
          <w:color w:val="000000"/>
        </w:rPr>
        <w:t xml:space="preserve"> </w:t>
      </w:r>
      <w:proofErr w:type="spellStart"/>
      <w:r w:rsidRPr="007C6C0A">
        <w:rPr>
          <w:rFonts w:ascii="TimesNewRomanPSMT" w:hAnsi="TimesNewRomanPSMT"/>
          <w:color w:val="000000"/>
        </w:rPr>
        <w:t>Compose</w:t>
      </w:r>
      <w:proofErr w:type="spellEnd"/>
      <w:r w:rsidRPr="007C6C0A">
        <w:rPr>
          <w:rFonts w:ascii="TimesNewRomanPSMT" w:hAnsi="TimesNewRomanPSMT"/>
          <w:color w:val="000000"/>
        </w:rPr>
        <w:t>?</w:t>
      </w:r>
    </w:p>
    <w:p w14:paraId="2F4346F8" w14:textId="71499CE1" w:rsidR="007C6C0A" w:rsidRDefault="007C6C0A" w:rsidP="007C6C0A">
      <w:pPr>
        <w:pStyle w:val="2"/>
        <w:numPr>
          <w:ilvl w:val="0"/>
          <w:numId w:val="0"/>
        </w:numPr>
        <w:ind w:left="567"/>
      </w:pPr>
      <w:r w:rsidRPr="007C6C0A">
        <w:t>Анимация делится на высокоуровневую для управления видимостью и переходами контента, низкоуровневую для плавного изменения отдельных свойств и бесконечную для циклических эффектов.</w:t>
      </w:r>
    </w:p>
    <w:p w14:paraId="20B073C3" w14:textId="77777777" w:rsidR="007C6C0A" w:rsidRPr="007C6C0A" w:rsidRDefault="007C6C0A" w:rsidP="007C6C0A">
      <w:pPr>
        <w:pStyle w:val="2"/>
        <w:numPr>
          <w:ilvl w:val="0"/>
          <w:numId w:val="0"/>
        </w:numPr>
        <w:ind w:left="567"/>
      </w:pPr>
    </w:p>
    <w:p w14:paraId="4BE8EB69" w14:textId="2C55B99C" w:rsidR="007C6C0A" w:rsidRPr="007C6C0A" w:rsidRDefault="007C6C0A">
      <w:pPr>
        <w:pStyle w:val="2"/>
        <w:numPr>
          <w:ilvl w:val="1"/>
          <w:numId w:val="5"/>
        </w:numPr>
      </w:pPr>
      <w:r w:rsidRPr="007C6C0A">
        <w:rPr>
          <w:rFonts w:ascii="TimesNewRomanPSMT" w:hAnsi="TimesNewRomanPSMT"/>
          <w:color w:val="000000"/>
        </w:rPr>
        <w:t xml:space="preserve">Для чего используется анимация </w:t>
      </w:r>
      <w:proofErr w:type="spellStart"/>
      <w:r w:rsidRPr="007C6C0A">
        <w:rPr>
          <w:rFonts w:ascii="TimesNewRomanPSMT" w:hAnsi="TimesNewRomanPSMT"/>
          <w:color w:val="000000"/>
        </w:rPr>
        <w:t>Animate</w:t>
      </w:r>
      <w:proofErr w:type="spellEnd"/>
      <w:r w:rsidRPr="007C6C0A">
        <w:rPr>
          <w:rFonts w:ascii="TimesNewRomanPSMT" w:hAnsi="TimesNewRomanPSMT"/>
          <w:color w:val="000000"/>
        </w:rPr>
        <w:t>*</w:t>
      </w:r>
      <w:proofErr w:type="spellStart"/>
      <w:r w:rsidRPr="007C6C0A">
        <w:rPr>
          <w:rFonts w:ascii="TimesNewRomanPSMT" w:hAnsi="TimesNewRomanPSMT"/>
          <w:color w:val="000000"/>
        </w:rPr>
        <w:t>AsState</w:t>
      </w:r>
      <w:proofErr w:type="spellEnd"/>
      <w:r w:rsidRPr="007C6C0A">
        <w:rPr>
          <w:rFonts w:ascii="TimesNewRomanPSMT" w:hAnsi="TimesNewRomanPSMT"/>
          <w:color w:val="000000"/>
        </w:rPr>
        <w:t>?</w:t>
      </w:r>
    </w:p>
    <w:p w14:paraId="780AE349" w14:textId="7D26DD4E" w:rsidR="007C6C0A" w:rsidRDefault="007C6C0A" w:rsidP="007C6C0A">
      <w:pPr>
        <w:pStyle w:val="2"/>
        <w:numPr>
          <w:ilvl w:val="0"/>
          <w:numId w:val="0"/>
        </w:numPr>
        <w:ind w:left="567"/>
      </w:pPr>
      <w:r w:rsidRPr="007C6C0A">
        <w:t>Она используется для простого и автоматического перевода изменения одного конкретного значения, такого как цвет, размер или прозрачность, в плавную анимацию при смене состояния.</w:t>
      </w:r>
    </w:p>
    <w:p w14:paraId="1B567558" w14:textId="77777777" w:rsidR="007C6C0A" w:rsidRPr="007C6C0A" w:rsidRDefault="007C6C0A" w:rsidP="007C6C0A">
      <w:pPr>
        <w:pStyle w:val="2"/>
        <w:numPr>
          <w:ilvl w:val="0"/>
          <w:numId w:val="0"/>
        </w:numPr>
        <w:ind w:left="567"/>
      </w:pPr>
    </w:p>
    <w:p w14:paraId="64AE0B36" w14:textId="77777777" w:rsidR="007C6C0A" w:rsidRPr="007C6C0A" w:rsidRDefault="007C6C0A">
      <w:pPr>
        <w:pStyle w:val="2"/>
        <w:numPr>
          <w:ilvl w:val="1"/>
          <w:numId w:val="5"/>
        </w:numPr>
      </w:pPr>
      <w:r w:rsidRPr="007C6C0A">
        <w:rPr>
          <w:rFonts w:ascii="TimesNewRomanPSMT" w:hAnsi="TimesNewRomanPSMT"/>
          <w:color w:val="000000"/>
        </w:rPr>
        <w:t xml:space="preserve">Для чего используется анимация </w:t>
      </w:r>
      <w:proofErr w:type="spellStart"/>
      <w:r w:rsidRPr="007C6C0A">
        <w:rPr>
          <w:rFonts w:ascii="TimesNewRomanPSMT" w:hAnsi="TimesNewRomanPSMT"/>
          <w:color w:val="000000"/>
        </w:rPr>
        <w:t>UpdateTransition</w:t>
      </w:r>
      <w:proofErr w:type="spellEnd"/>
      <w:r w:rsidRPr="007C6C0A">
        <w:rPr>
          <w:rFonts w:ascii="TimesNewRomanPSMT" w:hAnsi="TimesNewRomanPSMT"/>
          <w:color w:val="000000"/>
        </w:rPr>
        <w:t xml:space="preserve">? </w:t>
      </w:r>
    </w:p>
    <w:p w14:paraId="61F8C0E5" w14:textId="03307780" w:rsidR="007C6C0A" w:rsidRDefault="007C6C0A" w:rsidP="007C6C0A">
      <w:pPr>
        <w:pStyle w:val="2"/>
        <w:numPr>
          <w:ilvl w:val="0"/>
          <w:numId w:val="0"/>
        </w:numPr>
        <w:ind w:left="567"/>
      </w:pPr>
      <w:r w:rsidRPr="007C6C0A">
        <w:t xml:space="preserve">Она используется для одновременного управления несколькими взаимосвязанными </w:t>
      </w:r>
      <w:proofErr w:type="spellStart"/>
      <w:r w:rsidRPr="007C6C0A">
        <w:t>анимациями</w:t>
      </w:r>
      <w:proofErr w:type="spellEnd"/>
      <w:r w:rsidRPr="007C6C0A">
        <w:t xml:space="preserve"> свойств, которые синхронно меняются при переходе элемента между комплексными состояниями.</w:t>
      </w:r>
    </w:p>
    <w:p w14:paraId="130AA5B0" w14:textId="77777777" w:rsidR="007C6C0A" w:rsidRPr="007C6C0A" w:rsidRDefault="007C6C0A" w:rsidP="007C6C0A">
      <w:pPr>
        <w:pStyle w:val="2"/>
        <w:numPr>
          <w:ilvl w:val="0"/>
          <w:numId w:val="0"/>
        </w:numPr>
        <w:ind w:left="567"/>
      </w:pPr>
    </w:p>
    <w:p w14:paraId="3035FDB5" w14:textId="77777777" w:rsidR="007C6C0A" w:rsidRPr="007C6C0A" w:rsidRDefault="007C6C0A">
      <w:pPr>
        <w:pStyle w:val="2"/>
        <w:numPr>
          <w:ilvl w:val="1"/>
          <w:numId w:val="5"/>
        </w:numPr>
      </w:pPr>
      <w:r w:rsidRPr="007C6C0A">
        <w:rPr>
          <w:rFonts w:ascii="TimesNewRomanPSMT" w:hAnsi="TimesNewRomanPSMT"/>
          <w:color w:val="000000"/>
        </w:rPr>
        <w:t xml:space="preserve">Для чего используется анимация </w:t>
      </w:r>
      <w:proofErr w:type="spellStart"/>
      <w:r w:rsidRPr="007C6C0A">
        <w:rPr>
          <w:rFonts w:ascii="TimesNewRomanPSMT" w:hAnsi="TimesNewRomanPSMT"/>
          <w:color w:val="000000"/>
        </w:rPr>
        <w:t>InfiniteTransition</w:t>
      </w:r>
      <w:proofErr w:type="spellEnd"/>
      <w:r w:rsidRPr="007C6C0A">
        <w:rPr>
          <w:rFonts w:ascii="TimesNewRomanPSMT" w:hAnsi="TimesNewRomanPSMT"/>
          <w:color w:val="000000"/>
        </w:rPr>
        <w:t>?</w:t>
      </w:r>
    </w:p>
    <w:p w14:paraId="1E572475" w14:textId="7993A1D6" w:rsidR="007C6C0A" w:rsidRPr="007C6C0A" w:rsidRDefault="007C6C0A" w:rsidP="007C6C0A">
      <w:pPr>
        <w:pStyle w:val="2"/>
        <w:numPr>
          <w:ilvl w:val="0"/>
          <w:numId w:val="0"/>
        </w:numPr>
        <w:ind w:left="567"/>
      </w:pPr>
      <w:r w:rsidRPr="007C6C0A">
        <w:t xml:space="preserve">Она используется для создания бесконечно повторяющихся циклических </w:t>
      </w:r>
      <w:proofErr w:type="spellStart"/>
      <w:r w:rsidRPr="007C6C0A">
        <w:t>анимаций</w:t>
      </w:r>
      <w:proofErr w:type="spellEnd"/>
      <w:r w:rsidRPr="007C6C0A">
        <w:t>, которые выполняются постоянно без привязки к изменению внешних состояний, например, для пульсации или вращения загрузчика.</w:t>
      </w:r>
    </w:p>
    <w:p w14:paraId="38B47A8C" w14:textId="1A830A7C" w:rsidR="00C37099" w:rsidRDefault="00C37099">
      <w:pPr>
        <w:pStyle w:val="1"/>
        <w:numPr>
          <w:ilvl w:val="0"/>
          <w:numId w:val="26"/>
        </w:numPr>
      </w:pPr>
      <w:r>
        <w:t>Вывод</w:t>
      </w:r>
    </w:p>
    <w:p w14:paraId="7ECE1456" w14:textId="5C5B611D" w:rsidR="00C37099" w:rsidRPr="008C4581" w:rsidRDefault="00C37099" w:rsidP="00C37099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создано приложение с </w:t>
      </w:r>
      <w:proofErr w:type="spellStart"/>
      <w:r w:rsidR="007C6C0A">
        <w:rPr>
          <w:b w:val="0"/>
        </w:rPr>
        <w:t>анимациями</w:t>
      </w:r>
      <w:proofErr w:type="spellEnd"/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3E68F718" w14:textId="739B9D6E" w:rsidR="00B7130C" w:rsidRDefault="00C37099">
      <w:pPr>
        <w:rPr>
          <w:b/>
        </w:rPr>
      </w:pPr>
      <w:r>
        <w:rPr>
          <w:b/>
        </w:rPr>
        <w:br w:type="page"/>
      </w:r>
    </w:p>
    <w:p w14:paraId="35C97827" w14:textId="0A41A5E9" w:rsidR="00E266D4" w:rsidRPr="00824955" w:rsidRDefault="00E266D4" w:rsidP="00E266D4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№25</w:t>
      </w:r>
      <w:r>
        <w:br/>
      </w:r>
      <w:r w:rsidRPr="00E266D4">
        <w:t>Работа с файловой системой</w:t>
      </w:r>
    </w:p>
    <w:p w14:paraId="0D1335DB" w14:textId="77777777" w:rsidR="00E266D4" w:rsidRDefault="00E266D4">
      <w:pPr>
        <w:pStyle w:val="1"/>
        <w:numPr>
          <w:ilvl w:val="0"/>
          <w:numId w:val="27"/>
        </w:numPr>
      </w:pPr>
      <w:r>
        <w:t>Цель работы</w:t>
      </w:r>
    </w:p>
    <w:p w14:paraId="391DDDDB" w14:textId="7E6D864F" w:rsidR="00E266D4" w:rsidRPr="00003A37" w:rsidRDefault="00E266D4">
      <w:pPr>
        <w:pStyle w:val="2"/>
        <w:numPr>
          <w:ilvl w:val="1"/>
          <w:numId w:val="5"/>
        </w:numPr>
      </w:pPr>
      <w:r w:rsidRPr="00E266D4">
        <w:t xml:space="preserve">Изучить процесс работы с файлами в приложениях </w:t>
      </w:r>
      <w:proofErr w:type="spellStart"/>
      <w:r w:rsidRPr="00E266D4">
        <w:t>Android</w:t>
      </w:r>
      <w:proofErr w:type="spellEnd"/>
      <w:r w:rsidRPr="00003A37">
        <w:t>.</w:t>
      </w:r>
    </w:p>
    <w:p w14:paraId="49D4F718" w14:textId="77777777" w:rsidR="00E266D4" w:rsidRDefault="00E266D4">
      <w:pPr>
        <w:pStyle w:val="1"/>
        <w:numPr>
          <w:ilvl w:val="0"/>
          <w:numId w:val="5"/>
        </w:numPr>
      </w:pPr>
      <w:r>
        <w:t>Контрольные вопросы</w:t>
      </w:r>
    </w:p>
    <w:p w14:paraId="2B4F9998" w14:textId="0574FAA3" w:rsidR="00814860" w:rsidRDefault="00814860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814860">
        <w:rPr>
          <w:rFonts w:ascii="TimesNewRomanPSMT" w:hAnsi="TimesNewRomanPSMT"/>
          <w:color w:val="000000"/>
        </w:rPr>
        <w:t xml:space="preserve">Как добавить папку </w:t>
      </w:r>
      <w:proofErr w:type="spellStart"/>
      <w:r w:rsidRPr="00814860">
        <w:rPr>
          <w:rFonts w:ascii="TimesNewRomanPSMT" w:hAnsi="TimesNewRomanPSMT"/>
          <w:color w:val="000000"/>
        </w:rPr>
        <w:t>assets</w:t>
      </w:r>
      <w:proofErr w:type="spellEnd"/>
      <w:r w:rsidRPr="00814860">
        <w:rPr>
          <w:rFonts w:ascii="TimesNewRomanPSMT" w:hAnsi="TimesNewRomanPSMT"/>
          <w:color w:val="000000"/>
        </w:rPr>
        <w:t xml:space="preserve"> в проект?</w:t>
      </w:r>
    </w:p>
    <w:p w14:paraId="22F9E291" w14:textId="3E92D337" w:rsidR="00814860" w:rsidRDefault="00814860" w:rsidP="00814860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814860">
        <w:rPr>
          <w:rFonts w:ascii="TimesNewRomanPSMT" w:hAnsi="TimesNewRomanPSMT"/>
          <w:color w:val="000000"/>
        </w:rPr>
        <w:t xml:space="preserve">Нажать правой кнопкой мыши на папку </w:t>
      </w:r>
      <w:proofErr w:type="spellStart"/>
      <w:r w:rsidRPr="00814860">
        <w:rPr>
          <w:rFonts w:ascii="TimesNewRomanPSMT" w:hAnsi="TimesNewRomanPSMT"/>
          <w:color w:val="000000"/>
        </w:rPr>
        <w:t>main</w:t>
      </w:r>
      <w:proofErr w:type="spellEnd"/>
      <w:r w:rsidRPr="00814860">
        <w:rPr>
          <w:rFonts w:ascii="TimesNewRomanPSMT" w:hAnsi="TimesNewRomanPSMT"/>
          <w:color w:val="000000"/>
        </w:rPr>
        <w:t xml:space="preserve">, выбрать </w:t>
      </w:r>
      <w:proofErr w:type="spellStart"/>
      <w:r w:rsidRPr="00814860">
        <w:rPr>
          <w:rFonts w:ascii="TimesNewRomanPSMT" w:hAnsi="TimesNewRomanPSMT"/>
          <w:color w:val="000000"/>
        </w:rPr>
        <w:t>New</w:t>
      </w:r>
      <w:proofErr w:type="spellEnd"/>
      <w:r w:rsidRPr="00814860">
        <w:rPr>
          <w:rFonts w:ascii="TimesNewRomanPSMT" w:hAnsi="TimesNewRomanPSMT"/>
          <w:color w:val="000000"/>
        </w:rPr>
        <w:t xml:space="preserve">, затем </w:t>
      </w:r>
      <w:proofErr w:type="spellStart"/>
      <w:r w:rsidRPr="00814860">
        <w:rPr>
          <w:rFonts w:ascii="TimesNewRomanPSMT" w:hAnsi="TimesNewRomanPSMT"/>
          <w:color w:val="000000"/>
        </w:rPr>
        <w:t>Folder</w:t>
      </w:r>
      <w:proofErr w:type="spellEnd"/>
      <w:r w:rsidRPr="00814860">
        <w:rPr>
          <w:rFonts w:ascii="TimesNewRomanPSMT" w:hAnsi="TimesNewRomanPSMT"/>
          <w:color w:val="000000"/>
        </w:rPr>
        <w:t xml:space="preserve">, нажать </w:t>
      </w:r>
      <w:proofErr w:type="spellStart"/>
      <w:r w:rsidRPr="00814860">
        <w:rPr>
          <w:rFonts w:ascii="TimesNewRomanPSMT" w:hAnsi="TimesNewRomanPSMT"/>
          <w:color w:val="000000"/>
        </w:rPr>
        <w:t>Assets</w:t>
      </w:r>
      <w:proofErr w:type="spellEnd"/>
      <w:r w:rsidRPr="00814860">
        <w:rPr>
          <w:rFonts w:ascii="TimesNewRomanPSMT" w:hAnsi="TimesNewRomanPSMT"/>
          <w:color w:val="000000"/>
        </w:rPr>
        <w:t xml:space="preserve"> </w:t>
      </w:r>
      <w:proofErr w:type="spellStart"/>
      <w:r w:rsidRPr="00814860">
        <w:rPr>
          <w:rFonts w:ascii="TimesNewRomanPSMT" w:hAnsi="TimesNewRomanPSMT"/>
          <w:color w:val="000000"/>
        </w:rPr>
        <w:t>Folder</w:t>
      </w:r>
      <w:proofErr w:type="spellEnd"/>
      <w:r w:rsidRPr="00814860">
        <w:rPr>
          <w:rFonts w:ascii="TimesNewRomanPSMT" w:hAnsi="TimesNewRomanPSMT"/>
          <w:color w:val="000000"/>
        </w:rPr>
        <w:t xml:space="preserve"> и подтвердить создание.</w:t>
      </w:r>
    </w:p>
    <w:p w14:paraId="1CBD8106" w14:textId="77777777" w:rsidR="00814860" w:rsidRPr="00814860" w:rsidRDefault="00814860" w:rsidP="00814860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25533624" w14:textId="21BDAC9D" w:rsidR="00814860" w:rsidRPr="00814860" w:rsidRDefault="00814860">
      <w:pPr>
        <w:pStyle w:val="2"/>
        <w:numPr>
          <w:ilvl w:val="1"/>
          <w:numId w:val="5"/>
        </w:numPr>
      </w:pPr>
      <w:r w:rsidRPr="00814860">
        <w:rPr>
          <w:rFonts w:ascii="TimesNewRomanPSMT" w:hAnsi="TimesNewRomanPSMT"/>
          <w:color w:val="000000"/>
        </w:rPr>
        <w:t xml:space="preserve">Как открыть файл из </w:t>
      </w:r>
      <w:proofErr w:type="spellStart"/>
      <w:r w:rsidRPr="00814860">
        <w:rPr>
          <w:rFonts w:ascii="TimesNewRomanPSMT" w:hAnsi="TimesNewRomanPSMT"/>
          <w:color w:val="000000"/>
        </w:rPr>
        <w:t>assets</w:t>
      </w:r>
      <w:proofErr w:type="spellEnd"/>
      <w:r w:rsidRPr="00814860">
        <w:rPr>
          <w:rFonts w:ascii="TimesNewRomanPSMT" w:hAnsi="TimesNewRomanPSMT"/>
          <w:color w:val="000000"/>
        </w:rPr>
        <w:t>?</w:t>
      </w:r>
    </w:p>
    <w:p w14:paraId="3587E654" w14:textId="75288370" w:rsidR="00814860" w:rsidRDefault="00814860" w:rsidP="00814860">
      <w:pPr>
        <w:pStyle w:val="2"/>
        <w:numPr>
          <w:ilvl w:val="0"/>
          <w:numId w:val="0"/>
        </w:numPr>
        <w:ind w:left="567"/>
      </w:pPr>
      <w:r w:rsidRPr="00814860">
        <w:t xml:space="preserve">Вызвать метод </w:t>
      </w:r>
      <w:proofErr w:type="spellStart"/>
      <w:proofErr w:type="gramStart"/>
      <w:r w:rsidRPr="00814860">
        <w:t>context.assets</w:t>
      </w:r>
      <w:proofErr w:type="gramEnd"/>
      <w:r w:rsidRPr="00814860">
        <w:t>.open</w:t>
      </w:r>
      <w:proofErr w:type="spellEnd"/>
      <w:r w:rsidRPr="00814860">
        <w:t xml:space="preserve">, передав туда строку с именем файла, для получения потока данных </w:t>
      </w:r>
      <w:proofErr w:type="spellStart"/>
      <w:r w:rsidRPr="00814860">
        <w:t>InputStream</w:t>
      </w:r>
      <w:proofErr w:type="spellEnd"/>
      <w:r w:rsidRPr="00814860">
        <w:t>.</w:t>
      </w:r>
    </w:p>
    <w:p w14:paraId="2B191C1D" w14:textId="77777777" w:rsidR="00814860" w:rsidRPr="00814860" w:rsidRDefault="00814860" w:rsidP="00814860">
      <w:pPr>
        <w:pStyle w:val="2"/>
        <w:numPr>
          <w:ilvl w:val="0"/>
          <w:numId w:val="0"/>
        </w:numPr>
        <w:ind w:left="567"/>
      </w:pPr>
    </w:p>
    <w:p w14:paraId="6B1BA933" w14:textId="77777777" w:rsidR="00814860" w:rsidRPr="00814860" w:rsidRDefault="00814860">
      <w:pPr>
        <w:pStyle w:val="2"/>
        <w:numPr>
          <w:ilvl w:val="1"/>
          <w:numId w:val="5"/>
        </w:numPr>
      </w:pPr>
      <w:r w:rsidRPr="00814860">
        <w:rPr>
          <w:rFonts w:ascii="TimesNewRomanPSMT" w:hAnsi="TimesNewRomanPSMT"/>
          <w:color w:val="000000"/>
        </w:rPr>
        <w:t xml:space="preserve">Как получить путь к папке приложения? </w:t>
      </w:r>
    </w:p>
    <w:p w14:paraId="66EF3D0E" w14:textId="7B259A91" w:rsidR="00814860" w:rsidRDefault="00814860" w:rsidP="00814860">
      <w:pPr>
        <w:pStyle w:val="2"/>
        <w:numPr>
          <w:ilvl w:val="0"/>
          <w:numId w:val="0"/>
        </w:numPr>
        <w:ind w:left="567"/>
      </w:pPr>
      <w:r w:rsidRPr="00814860">
        <w:t xml:space="preserve">Вызвать метод </w:t>
      </w:r>
      <w:proofErr w:type="spellStart"/>
      <w:proofErr w:type="gramStart"/>
      <w:r w:rsidRPr="00814860">
        <w:t>context.filesDir</w:t>
      </w:r>
      <w:proofErr w:type="spellEnd"/>
      <w:proofErr w:type="gramEnd"/>
      <w:r w:rsidRPr="00814860">
        <w:t xml:space="preserve"> для получения объекта </w:t>
      </w:r>
      <w:proofErr w:type="spellStart"/>
      <w:r w:rsidRPr="00814860">
        <w:t>File</w:t>
      </w:r>
      <w:proofErr w:type="spellEnd"/>
      <w:r w:rsidRPr="00814860">
        <w:t>, указывающего на приватную внутреннюю директорию приложения.</w:t>
      </w:r>
    </w:p>
    <w:p w14:paraId="00995D6D" w14:textId="77777777" w:rsidR="00814860" w:rsidRPr="00814860" w:rsidRDefault="00814860" w:rsidP="00814860">
      <w:pPr>
        <w:pStyle w:val="2"/>
        <w:numPr>
          <w:ilvl w:val="0"/>
          <w:numId w:val="0"/>
        </w:numPr>
        <w:ind w:left="567"/>
      </w:pPr>
    </w:p>
    <w:p w14:paraId="2B6326A6" w14:textId="436A6854" w:rsidR="00814860" w:rsidRPr="003F31FC" w:rsidRDefault="00814860">
      <w:pPr>
        <w:pStyle w:val="2"/>
        <w:numPr>
          <w:ilvl w:val="1"/>
          <w:numId w:val="5"/>
        </w:numPr>
      </w:pPr>
      <w:r w:rsidRPr="00814860">
        <w:rPr>
          <w:rFonts w:ascii="TimesNewRomanPSMT" w:hAnsi="TimesNewRomanPSMT"/>
          <w:color w:val="000000"/>
        </w:rPr>
        <w:t>Как считать данные из файла?</w:t>
      </w:r>
    </w:p>
    <w:p w14:paraId="510F186D" w14:textId="14663579" w:rsidR="003F31FC" w:rsidRDefault="003F31FC" w:rsidP="003F31FC">
      <w:pPr>
        <w:pStyle w:val="2"/>
        <w:numPr>
          <w:ilvl w:val="0"/>
          <w:numId w:val="0"/>
        </w:numPr>
        <w:ind w:left="567"/>
      </w:pPr>
      <w:r w:rsidRPr="003F31FC">
        <w:t xml:space="preserve">Открыть поток чтения через </w:t>
      </w:r>
      <w:proofErr w:type="spellStart"/>
      <w:r w:rsidRPr="003F31FC">
        <w:t>bufferedReader</w:t>
      </w:r>
      <w:proofErr w:type="spellEnd"/>
      <w:r w:rsidRPr="003F31FC">
        <w:t xml:space="preserve">, вызвать метод </w:t>
      </w:r>
      <w:proofErr w:type="spellStart"/>
      <w:r w:rsidRPr="003F31FC">
        <w:t>readText</w:t>
      </w:r>
      <w:proofErr w:type="spellEnd"/>
      <w:r w:rsidRPr="003F31FC">
        <w:t xml:space="preserve"> для получения всего содержимого или </w:t>
      </w:r>
      <w:proofErr w:type="spellStart"/>
      <w:r w:rsidRPr="003F31FC">
        <w:t>readLines</w:t>
      </w:r>
      <w:proofErr w:type="spellEnd"/>
      <w:r w:rsidRPr="003F31FC">
        <w:t xml:space="preserve"> для построчного чтения.</w:t>
      </w:r>
    </w:p>
    <w:p w14:paraId="111DE628" w14:textId="77777777" w:rsidR="003F31FC" w:rsidRPr="00814860" w:rsidRDefault="003F31FC" w:rsidP="003F31FC">
      <w:pPr>
        <w:pStyle w:val="2"/>
        <w:numPr>
          <w:ilvl w:val="0"/>
          <w:numId w:val="0"/>
        </w:numPr>
        <w:ind w:firstLine="567"/>
      </w:pPr>
    </w:p>
    <w:p w14:paraId="5FCD295B" w14:textId="431355F6" w:rsidR="00814860" w:rsidRPr="003F31FC" w:rsidRDefault="00814860">
      <w:pPr>
        <w:pStyle w:val="2"/>
        <w:numPr>
          <w:ilvl w:val="1"/>
          <w:numId w:val="5"/>
        </w:numPr>
      </w:pPr>
      <w:r w:rsidRPr="00814860">
        <w:rPr>
          <w:rFonts w:ascii="TimesNewRomanPSMT" w:hAnsi="TimesNewRomanPSMT"/>
          <w:color w:val="000000"/>
        </w:rPr>
        <w:t>Как записать данные в файл?</w:t>
      </w:r>
    </w:p>
    <w:p w14:paraId="38487A69" w14:textId="146691B3" w:rsidR="003F31FC" w:rsidRDefault="003F31FC" w:rsidP="003F31FC">
      <w:pPr>
        <w:pStyle w:val="2"/>
        <w:numPr>
          <w:ilvl w:val="0"/>
          <w:numId w:val="0"/>
        </w:numPr>
        <w:ind w:left="567"/>
      </w:pPr>
      <w:r w:rsidRPr="003F31FC">
        <w:t xml:space="preserve">Открыть поток записи через </w:t>
      </w:r>
      <w:proofErr w:type="spellStart"/>
      <w:r w:rsidRPr="003F31FC">
        <w:t>bufferedWriter</w:t>
      </w:r>
      <w:proofErr w:type="spellEnd"/>
      <w:r w:rsidRPr="003F31FC">
        <w:t xml:space="preserve"> или вызвать метод </w:t>
      </w:r>
      <w:proofErr w:type="spellStart"/>
      <w:r w:rsidRPr="003F31FC">
        <w:t>writeText</w:t>
      </w:r>
      <w:proofErr w:type="spellEnd"/>
      <w:r w:rsidRPr="003F31FC">
        <w:t xml:space="preserve"> у объекта </w:t>
      </w:r>
      <w:proofErr w:type="spellStart"/>
      <w:r w:rsidRPr="003F31FC">
        <w:t>File</w:t>
      </w:r>
      <w:proofErr w:type="spellEnd"/>
      <w:r w:rsidRPr="003F31FC">
        <w:t>, передав туда записываемую строку текста.</w:t>
      </w:r>
    </w:p>
    <w:p w14:paraId="45BAAD97" w14:textId="77777777" w:rsidR="003F31FC" w:rsidRPr="00814860" w:rsidRDefault="003F31FC" w:rsidP="003F31FC">
      <w:pPr>
        <w:pStyle w:val="2"/>
        <w:numPr>
          <w:ilvl w:val="0"/>
          <w:numId w:val="0"/>
        </w:numPr>
        <w:ind w:left="567"/>
      </w:pPr>
    </w:p>
    <w:p w14:paraId="52F6AB9C" w14:textId="25A26528" w:rsidR="00814860" w:rsidRPr="003F31FC" w:rsidRDefault="00814860">
      <w:pPr>
        <w:pStyle w:val="2"/>
        <w:numPr>
          <w:ilvl w:val="1"/>
          <w:numId w:val="5"/>
        </w:numPr>
      </w:pPr>
      <w:r w:rsidRPr="00814860">
        <w:rPr>
          <w:rFonts w:ascii="TimesNewRomanPSMT" w:hAnsi="TimesNewRomanPSMT"/>
          <w:color w:val="000000"/>
        </w:rPr>
        <w:t>Как вызвать диалог выбора файла?</w:t>
      </w:r>
    </w:p>
    <w:p w14:paraId="03F70E29" w14:textId="6C5ADAAF" w:rsidR="003F31FC" w:rsidRDefault="003F31FC" w:rsidP="003F31FC">
      <w:pPr>
        <w:pStyle w:val="2"/>
        <w:numPr>
          <w:ilvl w:val="0"/>
          <w:numId w:val="0"/>
        </w:numPr>
        <w:ind w:left="567"/>
      </w:pPr>
      <w:r w:rsidRPr="003F31FC">
        <w:t xml:space="preserve">Создать и запустить </w:t>
      </w:r>
      <w:proofErr w:type="spellStart"/>
      <w:r w:rsidRPr="003F31FC">
        <w:t>ActivityResultLauncher</w:t>
      </w:r>
      <w:proofErr w:type="spellEnd"/>
      <w:r w:rsidRPr="003F31FC">
        <w:t xml:space="preserve"> с контрактом </w:t>
      </w:r>
      <w:proofErr w:type="spellStart"/>
      <w:r w:rsidRPr="003F31FC">
        <w:t>ActivityResultContracts.OpenDocument</w:t>
      </w:r>
      <w:proofErr w:type="spellEnd"/>
      <w:r w:rsidRPr="003F31FC">
        <w:t xml:space="preserve">, передав в метод </w:t>
      </w:r>
      <w:proofErr w:type="spellStart"/>
      <w:r w:rsidRPr="003F31FC">
        <w:t>launch</w:t>
      </w:r>
      <w:proofErr w:type="spellEnd"/>
      <w:r w:rsidRPr="003F31FC">
        <w:t xml:space="preserve"> массив поддерживаемых типов файлов </w:t>
      </w:r>
      <w:proofErr w:type="spellStart"/>
      <w:r w:rsidRPr="003F31FC">
        <w:t>Mime</w:t>
      </w:r>
      <w:proofErr w:type="spellEnd"/>
      <w:r w:rsidRPr="003F31FC">
        <w:t>.</w:t>
      </w:r>
    </w:p>
    <w:p w14:paraId="13534F38" w14:textId="77777777" w:rsidR="003F31FC" w:rsidRPr="00814860" w:rsidRDefault="003F31FC" w:rsidP="003F31FC">
      <w:pPr>
        <w:pStyle w:val="2"/>
        <w:numPr>
          <w:ilvl w:val="0"/>
          <w:numId w:val="0"/>
        </w:numPr>
        <w:ind w:left="567"/>
      </w:pPr>
    </w:p>
    <w:p w14:paraId="38F30C40" w14:textId="77777777" w:rsidR="00814860" w:rsidRPr="003F31FC" w:rsidRDefault="00814860">
      <w:pPr>
        <w:pStyle w:val="2"/>
        <w:numPr>
          <w:ilvl w:val="1"/>
          <w:numId w:val="5"/>
        </w:numPr>
      </w:pPr>
      <w:r w:rsidRPr="00814860">
        <w:rPr>
          <w:rFonts w:ascii="TimesNewRomanPSMT" w:hAnsi="TimesNewRomanPSMT"/>
          <w:color w:val="000000"/>
        </w:rPr>
        <w:t>Как вызвать диалог сохранения файла?</w:t>
      </w:r>
    </w:p>
    <w:p w14:paraId="31E4ACFF" w14:textId="4578DA62" w:rsidR="003F31FC" w:rsidRPr="00814860" w:rsidRDefault="003F31FC" w:rsidP="003F31FC">
      <w:pPr>
        <w:pStyle w:val="2"/>
        <w:numPr>
          <w:ilvl w:val="0"/>
          <w:numId w:val="0"/>
        </w:numPr>
        <w:ind w:left="567"/>
      </w:pPr>
      <w:r w:rsidRPr="003F31FC">
        <w:t xml:space="preserve">Создать и запустить </w:t>
      </w:r>
      <w:proofErr w:type="spellStart"/>
      <w:r w:rsidRPr="003F31FC">
        <w:t>ActivityResultLauncher</w:t>
      </w:r>
      <w:proofErr w:type="spellEnd"/>
      <w:r w:rsidRPr="003F31FC">
        <w:t xml:space="preserve"> с контрактом </w:t>
      </w:r>
      <w:proofErr w:type="spellStart"/>
      <w:r w:rsidRPr="003F31FC">
        <w:t>ActivityResultContracts.CreateDocument</w:t>
      </w:r>
      <w:proofErr w:type="spellEnd"/>
      <w:r w:rsidRPr="003F31FC">
        <w:t xml:space="preserve">, передав в метод </w:t>
      </w:r>
      <w:proofErr w:type="spellStart"/>
      <w:r w:rsidRPr="003F31FC">
        <w:t>launch</w:t>
      </w:r>
      <w:proofErr w:type="spellEnd"/>
      <w:r w:rsidRPr="003F31FC">
        <w:t xml:space="preserve"> имя файла для создания.</w:t>
      </w:r>
    </w:p>
    <w:p w14:paraId="4AF7161C" w14:textId="35B69807" w:rsidR="00E266D4" w:rsidRDefault="00E266D4">
      <w:pPr>
        <w:pStyle w:val="1"/>
        <w:numPr>
          <w:ilvl w:val="0"/>
          <w:numId w:val="27"/>
        </w:numPr>
      </w:pPr>
      <w:r>
        <w:t>Вывод</w:t>
      </w:r>
    </w:p>
    <w:p w14:paraId="0417FC14" w14:textId="64E202DF" w:rsidR="00E266D4" w:rsidRPr="008C4581" w:rsidRDefault="00E266D4" w:rsidP="00E266D4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лабораторной работы создано приложение</w:t>
      </w:r>
      <w:r w:rsidR="00107303">
        <w:rPr>
          <w:b w:val="0"/>
        </w:rPr>
        <w:t xml:space="preserve">, работающее с файловой системой </w:t>
      </w:r>
      <w:r>
        <w:rPr>
          <w:b w:val="0"/>
        </w:rPr>
        <w:t xml:space="preserve">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0547FD34" w14:textId="342CB091" w:rsidR="00E266D4" w:rsidRPr="00953824" w:rsidRDefault="00E266D4">
      <w:pPr>
        <w:rPr>
          <w:bCs/>
        </w:rPr>
      </w:pPr>
      <w:r>
        <w:rPr>
          <w:b/>
        </w:rPr>
        <w:br w:type="page"/>
      </w:r>
    </w:p>
    <w:p w14:paraId="0E388B5D" w14:textId="23599923" w:rsidR="00990ED7" w:rsidRPr="00824955" w:rsidRDefault="00990ED7" w:rsidP="00990ED7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№26</w:t>
      </w:r>
      <w:r>
        <w:br/>
      </w:r>
      <w:r w:rsidR="00DE2094">
        <w:t>Подготовка стандартных модулей</w:t>
      </w:r>
      <w:bookmarkStart w:id="0" w:name="_GoBack"/>
      <w:bookmarkEnd w:id="0"/>
    </w:p>
    <w:p w14:paraId="2A471D2B" w14:textId="77777777" w:rsidR="00990ED7" w:rsidRDefault="00990ED7" w:rsidP="00AD4A3B">
      <w:pPr>
        <w:pStyle w:val="1"/>
        <w:numPr>
          <w:ilvl w:val="0"/>
          <w:numId w:val="35"/>
        </w:numPr>
      </w:pPr>
      <w:r>
        <w:t>Цель работы</w:t>
      </w:r>
    </w:p>
    <w:p w14:paraId="5BFE6987" w14:textId="77777777" w:rsidR="00990ED7" w:rsidRDefault="00990ED7">
      <w:pPr>
        <w:pStyle w:val="2"/>
        <w:numPr>
          <w:ilvl w:val="1"/>
          <w:numId w:val="14"/>
        </w:numPr>
      </w:pPr>
      <w:r w:rsidRPr="00D2289A">
        <w:t xml:space="preserve">Изучить процесс создания стандартных модулей в приложении </w:t>
      </w:r>
      <w:proofErr w:type="spellStart"/>
      <w:r w:rsidRPr="00D2289A">
        <w:t>Android</w:t>
      </w:r>
      <w:proofErr w:type="spellEnd"/>
      <w:r>
        <w:t>.</w:t>
      </w:r>
    </w:p>
    <w:p w14:paraId="2042C9EB" w14:textId="77777777" w:rsidR="00990ED7" w:rsidRPr="00003A37" w:rsidRDefault="00990ED7" w:rsidP="00990ED7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3D48F11F" w14:textId="77777777" w:rsidR="00990ED7" w:rsidRDefault="00990ED7">
      <w:pPr>
        <w:pStyle w:val="1"/>
        <w:numPr>
          <w:ilvl w:val="0"/>
          <w:numId w:val="5"/>
        </w:numPr>
      </w:pPr>
      <w:r>
        <w:t>Контрольные вопросы</w:t>
      </w:r>
    </w:p>
    <w:p w14:paraId="5F16B79E" w14:textId="454B14E0" w:rsidR="00C006BF" w:rsidRDefault="00C006BF">
      <w:pPr>
        <w:pStyle w:val="2"/>
        <w:numPr>
          <w:ilvl w:val="1"/>
          <w:numId w:val="5"/>
        </w:numPr>
      </w:pPr>
      <w:r w:rsidRPr="0006228C">
        <w:t xml:space="preserve">Для чего используется модульный подход? </w:t>
      </w:r>
    </w:p>
    <w:p w14:paraId="6C6C9F7A" w14:textId="39E7C9E6" w:rsidR="00C006BF" w:rsidRPr="00C006BF" w:rsidRDefault="00C006BF" w:rsidP="00C006BF">
      <w:pPr>
        <w:pStyle w:val="2"/>
        <w:numPr>
          <w:ilvl w:val="0"/>
          <w:numId w:val="0"/>
        </w:numPr>
        <w:ind w:left="567"/>
      </w:pPr>
      <w:r>
        <w:t>Для создания информационных систем, в которых 1 компонент можно заменить без изменения других</w:t>
      </w:r>
    </w:p>
    <w:p w14:paraId="0BCBDD06" w14:textId="77777777" w:rsidR="00C006BF" w:rsidRDefault="00C006BF" w:rsidP="00C006BF">
      <w:pPr>
        <w:pStyle w:val="2"/>
        <w:numPr>
          <w:ilvl w:val="0"/>
          <w:numId w:val="0"/>
        </w:numPr>
        <w:ind w:left="567"/>
      </w:pPr>
    </w:p>
    <w:p w14:paraId="058F1A5E" w14:textId="0C396036" w:rsidR="00C006BF" w:rsidRDefault="00C006BF">
      <w:pPr>
        <w:pStyle w:val="2"/>
        <w:numPr>
          <w:ilvl w:val="1"/>
          <w:numId w:val="5"/>
        </w:numPr>
      </w:pPr>
      <w:r w:rsidRPr="0006228C">
        <w:t xml:space="preserve">Что такое </w:t>
      </w:r>
      <w:proofErr w:type="spellStart"/>
      <w:r w:rsidRPr="0006228C">
        <w:t>data</w:t>
      </w:r>
      <w:proofErr w:type="spellEnd"/>
      <w:r w:rsidRPr="0006228C">
        <w:t xml:space="preserve"> </w:t>
      </w:r>
      <w:proofErr w:type="spellStart"/>
      <w:r w:rsidRPr="0006228C">
        <w:t>class</w:t>
      </w:r>
      <w:proofErr w:type="spellEnd"/>
      <w:r w:rsidRPr="0006228C">
        <w:t xml:space="preserve"> и какие у него особенности? </w:t>
      </w:r>
    </w:p>
    <w:p w14:paraId="102CC16D" w14:textId="0ED9A0DC" w:rsidR="00C006BF" w:rsidRDefault="00C006BF" w:rsidP="00C006BF">
      <w:pPr>
        <w:pStyle w:val="2"/>
        <w:numPr>
          <w:ilvl w:val="0"/>
          <w:numId w:val="0"/>
        </w:numPr>
        <w:ind w:left="567"/>
      </w:pPr>
      <w:r>
        <w:t xml:space="preserve">Класс для хранения данных, </w:t>
      </w:r>
      <w:r w:rsidRPr="00C006BF">
        <w:t>он упрощает создание классов, которые в основном состоят из атрибутов</w:t>
      </w:r>
    </w:p>
    <w:p w14:paraId="0016DE24" w14:textId="77777777" w:rsidR="00C006BF" w:rsidRDefault="00C006BF" w:rsidP="00C006BF">
      <w:pPr>
        <w:pStyle w:val="2"/>
        <w:numPr>
          <w:ilvl w:val="0"/>
          <w:numId w:val="0"/>
        </w:numPr>
        <w:ind w:left="567"/>
      </w:pPr>
    </w:p>
    <w:p w14:paraId="5DF34630" w14:textId="4DFCD7E9" w:rsidR="00C006BF" w:rsidRDefault="00C006BF">
      <w:pPr>
        <w:pStyle w:val="2"/>
        <w:numPr>
          <w:ilvl w:val="1"/>
          <w:numId w:val="5"/>
        </w:numPr>
      </w:pPr>
      <w:r w:rsidRPr="0006228C">
        <w:t>Что такое MVVM?</w:t>
      </w:r>
    </w:p>
    <w:p w14:paraId="77F3E420" w14:textId="5ED340BA" w:rsidR="00C006BF" w:rsidRPr="00C006BF" w:rsidRDefault="00C006BF" w:rsidP="00C006BF">
      <w:pPr>
        <w:pStyle w:val="2"/>
        <w:numPr>
          <w:ilvl w:val="0"/>
          <w:numId w:val="0"/>
        </w:numPr>
        <w:ind w:left="567"/>
      </w:pPr>
      <w:r>
        <w:t>Это паттерн в проектировании для разделения интерфейса и логики по средствам создания</w:t>
      </w:r>
      <w:r w:rsidRPr="00C006BF">
        <w:t xml:space="preserve">: </w:t>
      </w:r>
      <w:r>
        <w:rPr>
          <w:lang w:val="en-US"/>
        </w:rPr>
        <w:t>model</w:t>
      </w:r>
      <w:r w:rsidRPr="00C006BF">
        <w:t xml:space="preserve">, </w:t>
      </w:r>
      <w:r>
        <w:rPr>
          <w:lang w:val="en-US"/>
        </w:rPr>
        <w:t>view</w:t>
      </w:r>
      <w:r w:rsidRPr="00C006BF">
        <w:t xml:space="preserve"> </w:t>
      </w:r>
      <w:r>
        <w:t xml:space="preserve">и </w:t>
      </w:r>
      <w:proofErr w:type="spellStart"/>
      <w:r>
        <w:rPr>
          <w:lang w:val="en-US"/>
        </w:rPr>
        <w:t>viewmodel</w:t>
      </w:r>
      <w:proofErr w:type="spellEnd"/>
      <w:r w:rsidRPr="00C006BF">
        <w:t>.</w:t>
      </w:r>
    </w:p>
    <w:p w14:paraId="1EE516DD" w14:textId="77777777" w:rsidR="00990ED7" w:rsidRDefault="00990ED7">
      <w:pPr>
        <w:pStyle w:val="1"/>
        <w:numPr>
          <w:ilvl w:val="0"/>
          <w:numId w:val="5"/>
        </w:numPr>
      </w:pPr>
      <w:r>
        <w:t>Вывод</w:t>
      </w:r>
    </w:p>
    <w:p w14:paraId="55AAEE55" w14:textId="2598CA46" w:rsidR="00990ED7" w:rsidRPr="008C4581" w:rsidRDefault="00990ED7" w:rsidP="00990ED7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</w:t>
      </w:r>
      <w:r w:rsidR="00C006BF">
        <w:rPr>
          <w:b w:val="0"/>
        </w:rPr>
        <w:t>ной работы создано приложение со стандартными модулями.</w:t>
      </w:r>
    </w:p>
    <w:p w14:paraId="715969B0" w14:textId="10272718" w:rsidR="00D945E8" w:rsidRDefault="00D945E8">
      <w:pPr>
        <w:rPr>
          <w:bCs/>
        </w:rPr>
      </w:pPr>
      <w:r>
        <w:rPr>
          <w:b/>
        </w:rPr>
        <w:br w:type="page"/>
      </w:r>
    </w:p>
    <w:p w14:paraId="0BE47E6D" w14:textId="0EDA24EE" w:rsidR="00D945E8" w:rsidRPr="00363CD9" w:rsidRDefault="00D945E8" w:rsidP="00D945E8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№27</w:t>
      </w:r>
      <w:r>
        <w:br/>
      </w:r>
      <w:r w:rsidR="00363CD9" w:rsidRPr="00363CD9">
        <w:t>Работа с БД</w:t>
      </w:r>
    </w:p>
    <w:p w14:paraId="57D2C2A2" w14:textId="77777777" w:rsidR="00D945E8" w:rsidRDefault="00D945E8" w:rsidP="00AD4A3B">
      <w:pPr>
        <w:pStyle w:val="1"/>
        <w:numPr>
          <w:ilvl w:val="0"/>
          <w:numId w:val="36"/>
        </w:numPr>
      </w:pPr>
      <w:r>
        <w:t>Цель работы</w:t>
      </w:r>
    </w:p>
    <w:p w14:paraId="1ED3CBCE" w14:textId="36F0D1E7" w:rsidR="005E3467" w:rsidRPr="005E3467" w:rsidRDefault="00363CD9">
      <w:pPr>
        <w:pStyle w:val="2"/>
        <w:numPr>
          <w:ilvl w:val="1"/>
          <w:numId w:val="15"/>
        </w:numPr>
        <w:rPr>
          <w:b/>
          <w:bCs/>
        </w:rPr>
      </w:pPr>
      <w:r>
        <w:rPr>
          <w:rFonts w:ascii="TimesNewRomanPSMT" w:hAnsi="TimesNewRomanPSMT"/>
          <w:color w:val="000000"/>
        </w:rPr>
        <w:t xml:space="preserve">Изучить процесс работы с БД в приложении </w:t>
      </w:r>
      <w:proofErr w:type="spellStart"/>
      <w:r>
        <w:rPr>
          <w:rFonts w:ascii="TimesNewRomanPSMT" w:hAnsi="TimesNewRomanPSMT"/>
          <w:color w:val="000000"/>
        </w:rPr>
        <w:t>Android</w:t>
      </w:r>
      <w:proofErr w:type="spellEnd"/>
      <w:r w:rsidRPr="00363CD9">
        <w:rPr>
          <w:rFonts w:ascii="TimesNewRomanPSMT" w:hAnsi="TimesNewRomanPSMT"/>
          <w:color w:val="000000"/>
        </w:rPr>
        <w:t>.</w:t>
      </w:r>
    </w:p>
    <w:p w14:paraId="49BE7FF1" w14:textId="77777777" w:rsidR="00D945E8" w:rsidRPr="00003A37" w:rsidRDefault="00D945E8" w:rsidP="00D945E8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2C3F1D50" w14:textId="77777777" w:rsidR="00D945E8" w:rsidRDefault="00D945E8">
      <w:pPr>
        <w:pStyle w:val="1"/>
        <w:numPr>
          <w:ilvl w:val="0"/>
          <w:numId w:val="5"/>
        </w:numPr>
      </w:pPr>
      <w:r>
        <w:t>Контрольные вопросы</w:t>
      </w:r>
    </w:p>
    <w:p w14:paraId="27F2F924" w14:textId="67BD1236" w:rsidR="000D0DAE" w:rsidRDefault="000D0DAE" w:rsidP="000D0DAE">
      <w:pPr>
        <w:pStyle w:val="2"/>
        <w:ind w:left="567"/>
      </w:pPr>
      <w:r>
        <w:t xml:space="preserve">Как создать БД </w:t>
      </w:r>
      <w:proofErr w:type="spellStart"/>
      <w:r>
        <w:t>SQLite</w:t>
      </w:r>
      <w:proofErr w:type="spellEnd"/>
      <w:r>
        <w:t xml:space="preserve"> в приложении </w:t>
      </w:r>
      <w:proofErr w:type="spellStart"/>
      <w:r>
        <w:t>Android</w:t>
      </w:r>
      <w:proofErr w:type="spellEnd"/>
      <w:r>
        <w:t>?</w:t>
      </w:r>
    </w:p>
    <w:p w14:paraId="5B7080DA" w14:textId="1AF541EA" w:rsidR="000D0DAE" w:rsidRDefault="00FD7ADE" w:rsidP="00FD7ADE">
      <w:pPr>
        <w:pStyle w:val="2"/>
        <w:numPr>
          <w:ilvl w:val="0"/>
          <w:numId w:val="0"/>
        </w:numPr>
        <w:ind w:left="1134"/>
        <w:rPr>
          <w:rStyle w:val="hljs-title"/>
        </w:rPr>
      </w:pPr>
      <w:r>
        <w:t xml:space="preserve">Создать класс наследник </w:t>
      </w:r>
      <w:proofErr w:type="spellStart"/>
      <w:r>
        <w:rPr>
          <w:rStyle w:val="hljs-title"/>
        </w:rPr>
        <w:t>SQLiteOpenHelper</w:t>
      </w:r>
      <w:proofErr w:type="spellEnd"/>
      <w:r>
        <w:rPr>
          <w:rStyle w:val="hljs-title"/>
        </w:rPr>
        <w:t xml:space="preserve"> и создать экземпляр этого класса</w:t>
      </w:r>
      <w:r w:rsidR="00B3376D">
        <w:rPr>
          <w:rStyle w:val="hljs-title"/>
        </w:rPr>
        <w:t>.</w:t>
      </w:r>
    </w:p>
    <w:p w14:paraId="4DEE6A53" w14:textId="77777777" w:rsidR="00B3376D" w:rsidRPr="00FD7ADE" w:rsidRDefault="00B3376D" w:rsidP="00FD7ADE">
      <w:pPr>
        <w:pStyle w:val="2"/>
        <w:numPr>
          <w:ilvl w:val="0"/>
          <w:numId w:val="0"/>
        </w:numPr>
        <w:ind w:left="1134"/>
      </w:pPr>
    </w:p>
    <w:p w14:paraId="2F4C9725" w14:textId="4E71D475" w:rsidR="000D0DAE" w:rsidRDefault="000D0DAE" w:rsidP="000D0DAE">
      <w:pPr>
        <w:pStyle w:val="2"/>
        <w:ind w:left="567"/>
      </w:pPr>
      <w:r>
        <w:t xml:space="preserve"> Как получить список строк таблицы БД </w:t>
      </w:r>
      <w:proofErr w:type="spellStart"/>
      <w:r>
        <w:t>SQLite</w:t>
      </w:r>
      <w:proofErr w:type="spellEnd"/>
      <w:r>
        <w:t xml:space="preserve"> в приложении </w:t>
      </w:r>
      <w:proofErr w:type="spellStart"/>
      <w:r>
        <w:t>Android</w:t>
      </w:r>
      <w:proofErr w:type="spellEnd"/>
      <w:r>
        <w:t>?</w:t>
      </w:r>
    </w:p>
    <w:p w14:paraId="7FF07254" w14:textId="06E7C208" w:rsidR="00B3376D" w:rsidRPr="00F53721" w:rsidRDefault="00B3376D" w:rsidP="00B3376D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B3376D">
        <w:rPr>
          <w:rStyle w:val="hljs-type"/>
          <w:lang w:val="en-US"/>
        </w:rPr>
        <w:t>Cursor</w:t>
      </w:r>
      <w:r w:rsidRPr="00F53721">
        <w:rPr>
          <w:lang w:val="en-US"/>
        </w:rPr>
        <w:t xml:space="preserve"> </w:t>
      </w:r>
      <w:proofErr w:type="spellStart"/>
      <w:r w:rsidRPr="00B3376D">
        <w:rPr>
          <w:rStyle w:val="hljs-variable"/>
          <w:lang w:val="en-US"/>
        </w:rPr>
        <w:t>cursor</w:t>
      </w:r>
      <w:proofErr w:type="spellEnd"/>
      <w:r w:rsidRPr="00F53721">
        <w:rPr>
          <w:lang w:val="en-US"/>
        </w:rPr>
        <w:t xml:space="preserve"> </w:t>
      </w:r>
      <w:r w:rsidRPr="00F53721">
        <w:rPr>
          <w:rStyle w:val="hljs-operator"/>
          <w:lang w:val="en-US"/>
        </w:rPr>
        <w:t>=</w:t>
      </w:r>
      <w:r w:rsidRPr="00F53721">
        <w:rPr>
          <w:lang w:val="en-US"/>
        </w:rPr>
        <w:t xml:space="preserve"> </w:t>
      </w:r>
      <w:proofErr w:type="spellStart"/>
      <w:proofErr w:type="gramStart"/>
      <w:r w:rsidRPr="00B3376D">
        <w:rPr>
          <w:lang w:val="en-US"/>
        </w:rPr>
        <w:t>db</w:t>
      </w:r>
      <w:r w:rsidRPr="00F53721">
        <w:rPr>
          <w:lang w:val="en-US"/>
        </w:rPr>
        <w:t>.</w:t>
      </w:r>
      <w:r w:rsidRPr="00B3376D">
        <w:rPr>
          <w:lang w:val="en-US"/>
        </w:rPr>
        <w:t>query</w:t>
      </w:r>
      <w:proofErr w:type="spellEnd"/>
      <w:proofErr w:type="gramEnd"/>
      <w:r w:rsidRPr="00F53721">
        <w:rPr>
          <w:lang w:val="en-US"/>
        </w:rPr>
        <w:t>(</w:t>
      </w:r>
      <w:r w:rsidR="00F53721">
        <w:t>поля</w:t>
      </w:r>
      <w:r w:rsidR="00F53721" w:rsidRPr="00F53721">
        <w:rPr>
          <w:lang w:val="en-US"/>
        </w:rPr>
        <w:t xml:space="preserve"> </w:t>
      </w:r>
      <w:r w:rsidR="00F53721">
        <w:t>таблицы</w:t>
      </w:r>
      <w:r w:rsidRPr="00F53721">
        <w:rPr>
          <w:lang w:val="en-US"/>
        </w:rPr>
        <w:t>);</w:t>
      </w:r>
    </w:p>
    <w:p w14:paraId="53075D54" w14:textId="3D85E870" w:rsidR="000D0DAE" w:rsidRPr="00F53721" w:rsidRDefault="000D0DAE" w:rsidP="000D0DAE">
      <w:pPr>
        <w:pStyle w:val="2"/>
        <w:numPr>
          <w:ilvl w:val="0"/>
          <w:numId w:val="0"/>
        </w:numPr>
        <w:rPr>
          <w:lang w:val="en-US"/>
        </w:rPr>
      </w:pPr>
    </w:p>
    <w:p w14:paraId="03987960" w14:textId="040B5C0A" w:rsidR="000D0DAE" w:rsidRDefault="000D0DAE" w:rsidP="000D0DAE">
      <w:pPr>
        <w:pStyle w:val="2"/>
        <w:ind w:left="567"/>
      </w:pPr>
      <w:r>
        <w:t xml:space="preserve">Как добавить новую строку в таблицу БД </w:t>
      </w:r>
      <w:proofErr w:type="spellStart"/>
      <w:r>
        <w:t>SQLite</w:t>
      </w:r>
      <w:proofErr w:type="spellEnd"/>
      <w:r>
        <w:t xml:space="preserve"> в приложении</w:t>
      </w:r>
      <w:r w:rsidRPr="000D0DAE">
        <w:t xml:space="preserve"> </w:t>
      </w:r>
      <w:proofErr w:type="spellStart"/>
      <w:r>
        <w:t>Android</w:t>
      </w:r>
      <w:proofErr w:type="spellEnd"/>
      <w:r>
        <w:t>?</w:t>
      </w:r>
    </w:p>
    <w:p w14:paraId="1C21B72F" w14:textId="77777777" w:rsidR="00F53721" w:rsidRDefault="00F53721" w:rsidP="00F53721">
      <w:pPr>
        <w:pStyle w:val="2"/>
        <w:numPr>
          <w:ilvl w:val="0"/>
          <w:numId w:val="0"/>
        </w:numPr>
        <w:ind w:left="1134"/>
        <w:rPr>
          <w:lang w:val="en-US"/>
        </w:rPr>
      </w:pPr>
      <w:proofErr w:type="spellStart"/>
      <w:r w:rsidRPr="00F53721">
        <w:rPr>
          <w:lang w:val="en-US"/>
        </w:rPr>
        <w:t>ContentValues</w:t>
      </w:r>
      <w:proofErr w:type="spellEnd"/>
      <w:r w:rsidRPr="00F53721">
        <w:rPr>
          <w:lang w:val="en-US"/>
        </w:rPr>
        <w:t xml:space="preserve"> values = new </w:t>
      </w:r>
      <w:proofErr w:type="spellStart"/>
      <w:proofErr w:type="gramStart"/>
      <w:r w:rsidRPr="00F53721">
        <w:rPr>
          <w:lang w:val="en-US"/>
        </w:rPr>
        <w:t>ContentValues</w:t>
      </w:r>
      <w:proofErr w:type="spellEnd"/>
      <w:r w:rsidRPr="00F53721">
        <w:rPr>
          <w:lang w:val="en-US"/>
        </w:rPr>
        <w:t>(</w:t>
      </w:r>
      <w:proofErr w:type="gramEnd"/>
      <w:r w:rsidRPr="00F53721">
        <w:rPr>
          <w:lang w:val="en-US"/>
        </w:rPr>
        <w:t xml:space="preserve">); </w:t>
      </w:r>
    </w:p>
    <w:p w14:paraId="64ADD587" w14:textId="77777777" w:rsidR="00F53721" w:rsidRDefault="00F53721" w:rsidP="00F53721">
      <w:pPr>
        <w:pStyle w:val="2"/>
        <w:numPr>
          <w:ilvl w:val="0"/>
          <w:numId w:val="0"/>
        </w:numPr>
        <w:ind w:left="1134"/>
        <w:rPr>
          <w:lang w:val="en-US"/>
        </w:rPr>
      </w:pPr>
      <w:proofErr w:type="spellStart"/>
      <w:proofErr w:type="gramStart"/>
      <w:r w:rsidRPr="00F53721">
        <w:rPr>
          <w:lang w:val="en-US"/>
        </w:rPr>
        <w:t>values.put</w:t>
      </w:r>
      <w:proofErr w:type="spellEnd"/>
      <w:r w:rsidRPr="00F53721">
        <w:rPr>
          <w:lang w:val="en-US"/>
        </w:rPr>
        <w:t>(</w:t>
      </w:r>
      <w:proofErr w:type="gramEnd"/>
      <w:r w:rsidRPr="00F53721">
        <w:rPr>
          <w:lang w:val="en-US"/>
        </w:rPr>
        <w:t xml:space="preserve">"name", name); </w:t>
      </w:r>
    </w:p>
    <w:p w14:paraId="31210026" w14:textId="77777777" w:rsidR="00F53721" w:rsidRDefault="00F53721" w:rsidP="00F53721">
      <w:pPr>
        <w:pStyle w:val="2"/>
        <w:numPr>
          <w:ilvl w:val="0"/>
          <w:numId w:val="0"/>
        </w:numPr>
        <w:ind w:left="1134"/>
        <w:rPr>
          <w:lang w:val="en-US"/>
        </w:rPr>
      </w:pPr>
      <w:proofErr w:type="spellStart"/>
      <w:proofErr w:type="gramStart"/>
      <w:r w:rsidRPr="00F53721">
        <w:rPr>
          <w:lang w:val="en-US"/>
        </w:rPr>
        <w:t>values.put</w:t>
      </w:r>
      <w:proofErr w:type="spellEnd"/>
      <w:r w:rsidRPr="00F53721">
        <w:rPr>
          <w:lang w:val="en-US"/>
        </w:rPr>
        <w:t>(</w:t>
      </w:r>
      <w:proofErr w:type="gramEnd"/>
      <w:r w:rsidRPr="00F53721">
        <w:rPr>
          <w:lang w:val="en-US"/>
        </w:rPr>
        <w:t xml:space="preserve">"email", email); </w:t>
      </w:r>
    </w:p>
    <w:p w14:paraId="42D6A8C6" w14:textId="7BE5920D" w:rsidR="00F53721" w:rsidRPr="00F53721" w:rsidRDefault="00F53721" w:rsidP="00F53721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F53721">
        <w:rPr>
          <w:lang w:val="en-US"/>
        </w:rPr>
        <w:t xml:space="preserve">long id = </w:t>
      </w:r>
      <w:proofErr w:type="spellStart"/>
      <w:proofErr w:type="gramStart"/>
      <w:r w:rsidRPr="00F53721">
        <w:rPr>
          <w:lang w:val="en-US"/>
        </w:rPr>
        <w:t>db.insert</w:t>
      </w:r>
      <w:proofErr w:type="spellEnd"/>
      <w:proofErr w:type="gramEnd"/>
      <w:r w:rsidRPr="00F53721">
        <w:rPr>
          <w:lang w:val="en-US"/>
        </w:rPr>
        <w:t>("users", null, values);</w:t>
      </w:r>
    </w:p>
    <w:p w14:paraId="1906CCC1" w14:textId="77777777" w:rsidR="000D0DAE" w:rsidRPr="00F53721" w:rsidRDefault="000D0DAE" w:rsidP="000D0DAE">
      <w:pPr>
        <w:pStyle w:val="2"/>
        <w:numPr>
          <w:ilvl w:val="0"/>
          <w:numId w:val="0"/>
        </w:numPr>
        <w:ind w:left="1134"/>
        <w:rPr>
          <w:lang w:val="en-US"/>
        </w:rPr>
      </w:pPr>
    </w:p>
    <w:p w14:paraId="23F3B0DC" w14:textId="5F291421" w:rsidR="000D0DAE" w:rsidRDefault="000D0DAE" w:rsidP="000D0DAE">
      <w:pPr>
        <w:pStyle w:val="2"/>
        <w:ind w:left="567"/>
      </w:pPr>
      <w:r>
        <w:t xml:space="preserve">Как изменить существующую строку в таблице БД </w:t>
      </w:r>
      <w:proofErr w:type="spellStart"/>
      <w:r>
        <w:t>SQLite</w:t>
      </w:r>
      <w:proofErr w:type="spellEnd"/>
      <w:r>
        <w:t xml:space="preserve"> в</w:t>
      </w:r>
      <w:r w:rsidRPr="000D0DAE">
        <w:t xml:space="preserve"> </w:t>
      </w:r>
      <w:r>
        <w:t xml:space="preserve">приложении </w:t>
      </w:r>
      <w:proofErr w:type="spellStart"/>
      <w:r>
        <w:t>Android</w:t>
      </w:r>
      <w:proofErr w:type="spellEnd"/>
      <w:r>
        <w:t>?</w:t>
      </w:r>
    </w:p>
    <w:p w14:paraId="40C69C6D" w14:textId="77777777" w:rsidR="002071C2" w:rsidRDefault="002071C2" w:rsidP="002071C2">
      <w:pPr>
        <w:pStyle w:val="2"/>
        <w:numPr>
          <w:ilvl w:val="0"/>
          <w:numId w:val="0"/>
        </w:numPr>
        <w:ind w:left="1134"/>
        <w:rPr>
          <w:lang w:val="en-US"/>
        </w:rPr>
      </w:pPr>
      <w:proofErr w:type="spellStart"/>
      <w:r w:rsidRPr="002071C2">
        <w:rPr>
          <w:rStyle w:val="hljs-type"/>
          <w:lang w:val="en-US"/>
        </w:rPr>
        <w:t>ContentValues</w:t>
      </w:r>
      <w:proofErr w:type="spellEnd"/>
      <w:r w:rsidRPr="002071C2">
        <w:rPr>
          <w:lang w:val="en-US"/>
        </w:rPr>
        <w:t xml:space="preserve"> </w:t>
      </w:r>
      <w:r w:rsidRPr="002071C2">
        <w:rPr>
          <w:rStyle w:val="hljs-variable"/>
          <w:lang w:val="en-US"/>
        </w:rPr>
        <w:t>values</w:t>
      </w:r>
      <w:r w:rsidRPr="002071C2">
        <w:rPr>
          <w:lang w:val="en-US"/>
        </w:rPr>
        <w:t xml:space="preserve"> </w:t>
      </w:r>
      <w:r w:rsidRPr="002071C2">
        <w:rPr>
          <w:rStyle w:val="hljs-operator"/>
          <w:lang w:val="en-US"/>
        </w:rPr>
        <w:t>=</w:t>
      </w:r>
      <w:r w:rsidRPr="002071C2">
        <w:rPr>
          <w:lang w:val="en-US"/>
        </w:rPr>
        <w:t xml:space="preserve"> </w:t>
      </w:r>
      <w:r w:rsidRPr="002071C2">
        <w:rPr>
          <w:rStyle w:val="hljs-keyword"/>
          <w:lang w:val="en-US"/>
        </w:rPr>
        <w:t>new</w:t>
      </w:r>
      <w:r w:rsidRPr="002071C2">
        <w:rPr>
          <w:lang w:val="en-US"/>
        </w:rPr>
        <w:t xml:space="preserve"> </w:t>
      </w:r>
      <w:proofErr w:type="spellStart"/>
      <w:proofErr w:type="gramStart"/>
      <w:r w:rsidRPr="002071C2">
        <w:rPr>
          <w:rStyle w:val="hljs-title"/>
          <w:lang w:val="en-US"/>
        </w:rPr>
        <w:t>ContentValues</w:t>
      </w:r>
      <w:proofErr w:type="spellEnd"/>
      <w:r w:rsidRPr="002071C2">
        <w:rPr>
          <w:lang w:val="en-US"/>
        </w:rPr>
        <w:t>(</w:t>
      </w:r>
      <w:proofErr w:type="gramEnd"/>
      <w:r w:rsidRPr="002071C2">
        <w:rPr>
          <w:lang w:val="en-US"/>
        </w:rPr>
        <w:t>);</w:t>
      </w:r>
    </w:p>
    <w:p w14:paraId="2BBF9E7F" w14:textId="77777777" w:rsidR="002071C2" w:rsidRDefault="002071C2" w:rsidP="002071C2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2071C2">
        <w:rPr>
          <w:lang w:val="en-US"/>
        </w:rPr>
        <w:t xml:space="preserve"> </w:t>
      </w:r>
      <w:proofErr w:type="spellStart"/>
      <w:proofErr w:type="gramStart"/>
      <w:r w:rsidRPr="002071C2">
        <w:rPr>
          <w:lang w:val="en-US"/>
        </w:rPr>
        <w:t>values.put</w:t>
      </w:r>
      <w:proofErr w:type="spellEnd"/>
      <w:r w:rsidRPr="002071C2">
        <w:rPr>
          <w:lang w:val="en-US"/>
        </w:rPr>
        <w:t>(</w:t>
      </w:r>
      <w:proofErr w:type="gramEnd"/>
      <w:r w:rsidRPr="002071C2">
        <w:rPr>
          <w:rStyle w:val="hljs-string"/>
          <w:lang w:val="en-US"/>
        </w:rPr>
        <w:t>"name"</w:t>
      </w:r>
      <w:r w:rsidRPr="002071C2">
        <w:rPr>
          <w:lang w:val="en-US"/>
        </w:rPr>
        <w:t xml:space="preserve">, name); </w:t>
      </w:r>
    </w:p>
    <w:p w14:paraId="641255D1" w14:textId="77777777" w:rsidR="002071C2" w:rsidRDefault="002071C2" w:rsidP="002071C2">
      <w:pPr>
        <w:pStyle w:val="2"/>
        <w:numPr>
          <w:ilvl w:val="0"/>
          <w:numId w:val="0"/>
        </w:numPr>
        <w:ind w:left="1134"/>
        <w:rPr>
          <w:lang w:val="en-US"/>
        </w:rPr>
      </w:pPr>
      <w:proofErr w:type="spellStart"/>
      <w:proofErr w:type="gramStart"/>
      <w:r w:rsidRPr="002071C2">
        <w:rPr>
          <w:lang w:val="en-US"/>
        </w:rPr>
        <w:t>values.put</w:t>
      </w:r>
      <w:proofErr w:type="spellEnd"/>
      <w:r w:rsidRPr="002071C2">
        <w:rPr>
          <w:lang w:val="en-US"/>
        </w:rPr>
        <w:t>(</w:t>
      </w:r>
      <w:proofErr w:type="gramEnd"/>
      <w:r w:rsidRPr="002071C2">
        <w:rPr>
          <w:rStyle w:val="hljs-string"/>
          <w:lang w:val="en-US"/>
        </w:rPr>
        <w:t>"email"</w:t>
      </w:r>
      <w:r w:rsidRPr="002071C2">
        <w:rPr>
          <w:lang w:val="en-US"/>
        </w:rPr>
        <w:t xml:space="preserve">, email); </w:t>
      </w:r>
    </w:p>
    <w:p w14:paraId="45F617EB" w14:textId="713046A0" w:rsidR="002071C2" w:rsidRPr="002071C2" w:rsidRDefault="002071C2" w:rsidP="002071C2">
      <w:pPr>
        <w:pStyle w:val="2"/>
        <w:numPr>
          <w:ilvl w:val="0"/>
          <w:numId w:val="0"/>
        </w:numPr>
        <w:ind w:left="1134"/>
        <w:rPr>
          <w:lang w:val="en-US"/>
        </w:rPr>
      </w:pPr>
      <w:proofErr w:type="spellStart"/>
      <w:r w:rsidRPr="002071C2">
        <w:rPr>
          <w:rStyle w:val="hljs-type"/>
          <w:lang w:val="en-US"/>
        </w:rPr>
        <w:t>int</w:t>
      </w:r>
      <w:proofErr w:type="spellEnd"/>
      <w:r w:rsidRPr="002071C2">
        <w:rPr>
          <w:lang w:val="en-US"/>
        </w:rPr>
        <w:t xml:space="preserve"> </w:t>
      </w:r>
      <w:proofErr w:type="spellStart"/>
      <w:r w:rsidRPr="002071C2">
        <w:rPr>
          <w:rStyle w:val="hljs-variable"/>
          <w:lang w:val="en-US"/>
        </w:rPr>
        <w:t>rowsAffected</w:t>
      </w:r>
      <w:proofErr w:type="spellEnd"/>
      <w:r w:rsidRPr="002071C2">
        <w:rPr>
          <w:lang w:val="en-US"/>
        </w:rPr>
        <w:t xml:space="preserve"> </w:t>
      </w:r>
      <w:r w:rsidRPr="002071C2">
        <w:rPr>
          <w:rStyle w:val="hljs-operator"/>
          <w:lang w:val="en-US"/>
        </w:rPr>
        <w:t>=</w:t>
      </w:r>
      <w:r w:rsidRPr="002071C2">
        <w:rPr>
          <w:lang w:val="en-US"/>
        </w:rPr>
        <w:t xml:space="preserve"> </w:t>
      </w:r>
      <w:proofErr w:type="spellStart"/>
      <w:proofErr w:type="gramStart"/>
      <w:r w:rsidRPr="002071C2">
        <w:rPr>
          <w:lang w:val="en-US"/>
        </w:rPr>
        <w:t>db.update</w:t>
      </w:r>
      <w:proofErr w:type="spellEnd"/>
      <w:proofErr w:type="gramEnd"/>
      <w:r w:rsidRPr="002071C2">
        <w:rPr>
          <w:lang w:val="en-US"/>
        </w:rPr>
        <w:t>(</w:t>
      </w:r>
      <w:r w:rsidRPr="002071C2">
        <w:rPr>
          <w:rStyle w:val="hljs-string"/>
          <w:lang w:val="en-US"/>
        </w:rPr>
        <w:t>"users"</w:t>
      </w:r>
      <w:r w:rsidRPr="002071C2">
        <w:rPr>
          <w:lang w:val="en-US"/>
        </w:rPr>
        <w:t xml:space="preserve">, values, </w:t>
      </w:r>
      <w:r w:rsidRPr="002071C2">
        <w:rPr>
          <w:rStyle w:val="hljs-string"/>
          <w:lang w:val="en-US"/>
        </w:rPr>
        <w:t>"id = ?"</w:t>
      </w:r>
      <w:r w:rsidRPr="002071C2">
        <w:rPr>
          <w:lang w:val="en-US"/>
        </w:rPr>
        <w:t xml:space="preserve">, </w:t>
      </w:r>
      <w:r w:rsidRPr="002071C2">
        <w:rPr>
          <w:rStyle w:val="hljs-keyword"/>
          <w:lang w:val="en-US"/>
        </w:rPr>
        <w:t>new</w:t>
      </w:r>
      <w:r w:rsidRPr="002071C2">
        <w:rPr>
          <w:lang w:val="en-US"/>
        </w:rPr>
        <w:t xml:space="preserve"> </w:t>
      </w:r>
      <w:r w:rsidRPr="002071C2">
        <w:rPr>
          <w:rStyle w:val="hljs-title"/>
          <w:lang w:val="en-US"/>
        </w:rPr>
        <w:t>String</w:t>
      </w:r>
      <w:r w:rsidRPr="002071C2">
        <w:rPr>
          <w:lang w:val="en-US"/>
        </w:rPr>
        <w:t>[]{</w:t>
      </w:r>
      <w:proofErr w:type="spellStart"/>
      <w:r w:rsidRPr="002071C2">
        <w:rPr>
          <w:lang w:val="en-US"/>
        </w:rPr>
        <w:t>String.valueOf</w:t>
      </w:r>
      <w:proofErr w:type="spellEnd"/>
      <w:r w:rsidRPr="002071C2">
        <w:rPr>
          <w:lang w:val="en-US"/>
        </w:rPr>
        <w:t>(id)});</w:t>
      </w:r>
    </w:p>
    <w:p w14:paraId="63ADDD57" w14:textId="1521A40A" w:rsidR="000D0DAE" w:rsidRPr="002071C2" w:rsidRDefault="000D0DAE" w:rsidP="000D0DAE">
      <w:pPr>
        <w:pStyle w:val="2"/>
        <w:numPr>
          <w:ilvl w:val="0"/>
          <w:numId w:val="0"/>
        </w:numPr>
        <w:rPr>
          <w:lang w:val="en-US"/>
        </w:rPr>
      </w:pPr>
    </w:p>
    <w:p w14:paraId="2B183314" w14:textId="55378930" w:rsidR="00CD0F14" w:rsidRDefault="000D0DAE" w:rsidP="000D0DAE">
      <w:pPr>
        <w:pStyle w:val="2"/>
        <w:ind w:left="567"/>
      </w:pPr>
      <w:r>
        <w:t xml:space="preserve">Как удалить строку из таблицы БД </w:t>
      </w:r>
      <w:proofErr w:type="spellStart"/>
      <w:r>
        <w:t>SQLite</w:t>
      </w:r>
      <w:proofErr w:type="spellEnd"/>
      <w:r>
        <w:t xml:space="preserve"> в </w:t>
      </w:r>
      <w:proofErr w:type="gramStart"/>
      <w:r>
        <w:t>приложении</w:t>
      </w:r>
      <w:r w:rsidRPr="000D0DAE">
        <w:t xml:space="preserve">  </w:t>
      </w:r>
      <w:proofErr w:type="spellStart"/>
      <w:r>
        <w:t>Android</w:t>
      </w:r>
      <w:proofErr w:type="spellEnd"/>
      <w:proofErr w:type="gramEnd"/>
      <w:r>
        <w:t>?</w:t>
      </w:r>
    </w:p>
    <w:p w14:paraId="4E96DC44" w14:textId="42E6FFAB" w:rsidR="00A46AA4" w:rsidRPr="00A46AA4" w:rsidRDefault="00A46AA4" w:rsidP="00A46AA4">
      <w:pPr>
        <w:pStyle w:val="2"/>
        <w:numPr>
          <w:ilvl w:val="0"/>
          <w:numId w:val="0"/>
        </w:numPr>
        <w:ind w:left="1134"/>
        <w:rPr>
          <w:lang w:val="en-US"/>
        </w:rPr>
      </w:pPr>
      <w:proofErr w:type="spellStart"/>
      <w:proofErr w:type="gramStart"/>
      <w:r w:rsidRPr="00A46AA4">
        <w:rPr>
          <w:lang w:val="en-US"/>
        </w:rPr>
        <w:t>db.delete</w:t>
      </w:r>
      <w:proofErr w:type="spellEnd"/>
      <w:proofErr w:type="gramEnd"/>
      <w:r w:rsidRPr="00A46AA4">
        <w:rPr>
          <w:lang w:val="en-US"/>
        </w:rPr>
        <w:t>(</w:t>
      </w:r>
      <w:r w:rsidRPr="00A46AA4">
        <w:rPr>
          <w:rStyle w:val="hljs-string"/>
          <w:lang w:val="en-US"/>
        </w:rPr>
        <w:t>"users"</w:t>
      </w:r>
      <w:r w:rsidRPr="00A46AA4">
        <w:rPr>
          <w:lang w:val="en-US"/>
        </w:rPr>
        <w:t xml:space="preserve">, </w:t>
      </w:r>
      <w:r w:rsidRPr="00A46AA4">
        <w:rPr>
          <w:rStyle w:val="hljs-string"/>
          <w:lang w:val="en-US"/>
        </w:rPr>
        <w:t>"id = ?"</w:t>
      </w:r>
      <w:r w:rsidRPr="00A46AA4">
        <w:rPr>
          <w:lang w:val="en-US"/>
        </w:rPr>
        <w:t xml:space="preserve">, </w:t>
      </w:r>
      <w:r w:rsidRPr="00A46AA4">
        <w:rPr>
          <w:rStyle w:val="hljs-keyword"/>
          <w:lang w:val="en-US"/>
        </w:rPr>
        <w:t>new</w:t>
      </w:r>
      <w:r w:rsidRPr="00A46AA4">
        <w:rPr>
          <w:lang w:val="en-US"/>
        </w:rPr>
        <w:t xml:space="preserve"> </w:t>
      </w:r>
      <w:r w:rsidRPr="00A46AA4">
        <w:rPr>
          <w:rStyle w:val="hljs-title"/>
          <w:lang w:val="en-US"/>
        </w:rPr>
        <w:t>String</w:t>
      </w:r>
      <w:r w:rsidRPr="00A46AA4">
        <w:rPr>
          <w:lang w:val="en-US"/>
        </w:rPr>
        <w:t>[]{</w:t>
      </w:r>
      <w:proofErr w:type="spellStart"/>
      <w:r w:rsidRPr="00A46AA4">
        <w:rPr>
          <w:lang w:val="en-US"/>
        </w:rPr>
        <w:t>String.valueOf</w:t>
      </w:r>
      <w:proofErr w:type="spellEnd"/>
      <w:r w:rsidRPr="00A46AA4">
        <w:rPr>
          <w:lang w:val="en-US"/>
        </w:rPr>
        <w:t>(id)});</w:t>
      </w:r>
    </w:p>
    <w:p w14:paraId="4902124C" w14:textId="77777777" w:rsidR="00A46AA4" w:rsidRPr="00A46AA4" w:rsidRDefault="00A46AA4" w:rsidP="00A46AA4">
      <w:pPr>
        <w:pStyle w:val="2"/>
        <w:numPr>
          <w:ilvl w:val="0"/>
          <w:numId w:val="0"/>
        </w:numPr>
        <w:ind w:left="1134"/>
        <w:rPr>
          <w:lang w:val="en-US"/>
        </w:rPr>
      </w:pPr>
    </w:p>
    <w:p w14:paraId="75A36CC8" w14:textId="77777777" w:rsidR="00D945E8" w:rsidRDefault="00D945E8">
      <w:pPr>
        <w:pStyle w:val="1"/>
        <w:numPr>
          <w:ilvl w:val="0"/>
          <w:numId w:val="5"/>
        </w:numPr>
      </w:pPr>
      <w:r>
        <w:t>Вывод</w:t>
      </w:r>
    </w:p>
    <w:p w14:paraId="19911EE8" w14:textId="7D8EEFB1" w:rsidR="00D945E8" w:rsidRPr="008C4581" w:rsidRDefault="00D945E8" w:rsidP="00D945E8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</w:t>
      </w:r>
      <w:r w:rsidR="00AE41BA">
        <w:rPr>
          <w:b w:val="0"/>
        </w:rPr>
        <w:t>ной работы создано приложение с</w:t>
      </w:r>
      <w:r>
        <w:rPr>
          <w:b w:val="0"/>
        </w:rPr>
        <w:t xml:space="preserve"> </w:t>
      </w:r>
      <w:r w:rsidR="00AE41BA">
        <w:rPr>
          <w:b w:val="0"/>
        </w:rPr>
        <w:t xml:space="preserve">использованием </w:t>
      </w:r>
      <w:r w:rsidR="00ED3DFA">
        <w:rPr>
          <w:b w:val="0"/>
        </w:rPr>
        <w:t>БД</w:t>
      </w:r>
      <w:r>
        <w:rPr>
          <w:b w:val="0"/>
        </w:rPr>
        <w:t>.</w:t>
      </w:r>
    </w:p>
    <w:p w14:paraId="49137E63" w14:textId="3E70CA3C" w:rsidR="00363CD9" w:rsidRDefault="00363CD9">
      <w:pPr>
        <w:rPr>
          <w:bCs/>
        </w:rPr>
      </w:pPr>
      <w:r>
        <w:rPr>
          <w:b/>
        </w:rPr>
        <w:br w:type="page"/>
      </w:r>
    </w:p>
    <w:p w14:paraId="30C33E7E" w14:textId="01B3316E" w:rsidR="00363CD9" w:rsidRPr="00824955" w:rsidRDefault="00363CD9" w:rsidP="00363CD9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№28</w:t>
      </w:r>
      <w:r>
        <w:br/>
      </w:r>
      <w:r w:rsidRPr="002A5F51">
        <w:t>Передача данных между модулями</w:t>
      </w:r>
    </w:p>
    <w:p w14:paraId="4D4139D2" w14:textId="77777777" w:rsidR="00363CD9" w:rsidRDefault="00363CD9" w:rsidP="00363CD9">
      <w:pPr>
        <w:pStyle w:val="1"/>
        <w:numPr>
          <w:ilvl w:val="0"/>
          <w:numId w:val="32"/>
        </w:numPr>
      </w:pPr>
      <w:r>
        <w:t>Цель работы</w:t>
      </w:r>
    </w:p>
    <w:p w14:paraId="5A540328" w14:textId="77777777" w:rsidR="00363CD9" w:rsidRPr="005E3467" w:rsidRDefault="00363CD9" w:rsidP="00363CD9">
      <w:pPr>
        <w:pStyle w:val="2"/>
        <w:numPr>
          <w:ilvl w:val="1"/>
          <w:numId w:val="14"/>
        </w:numPr>
        <w:rPr>
          <w:b/>
          <w:bCs/>
        </w:rPr>
      </w:pPr>
      <w:r w:rsidRPr="00F95036">
        <w:t xml:space="preserve">Изучить процесс передачи данных между модулями в приложении </w:t>
      </w:r>
      <w:proofErr w:type="spellStart"/>
      <w:r w:rsidRPr="00F95036">
        <w:t>Android</w:t>
      </w:r>
      <w:proofErr w:type="spellEnd"/>
      <w:r w:rsidRPr="00F95036">
        <w:t>.</w:t>
      </w:r>
    </w:p>
    <w:p w14:paraId="6409F583" w14:textId="77777777" w:rsidR="00363CD9" w:rsidRPr="00003A37" w:rsidRDefault="00363CD9" w:rsidP="00363CD9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6D1C9694" w14:textId="77777777" w:rsidR="00363CD9" w:rsidRDefault="00363CD9" w:rsidP="00363CD9">
      <w:pPr>
        <w:pStyle w:val="1"/>
        <w:numPr>
          <w:ilvl w:val="0"/>
          <w:numId w:val="5"/>
        </w:numPr>
      </w:pPr>
      <w:r>
        <w:t>Контрольные вопросы</w:t>
      </w:r>
    </w:p>
    <w:p w14:paraId="7CC98C7F" w14:textId="77777777" w:rsidR="00363CD9" w:rsidRDefault="00363CD9" w:rsidP="00363CD9">
      <w:pPr>
        <w:pStyle w:val="2"/>
        <w:numPr>
          <w:ilvl w:val="1"/>
          <w:numId w:val="5"/>
        </w:numPr>
      </w:pPr>
      <w:r w:rsidRPr="00E11080">
        <w:t>Как передать параметры между м</w:t>
      </w:r>
      <w:r>
        <w:t>одулями?</w:t>
      </w:r>
    </w:p>
    <w:p w14:paraId="5B1FD128" w14:textId="77777777" w:rsidR="00363CD9" w:rsidRDefault="00363CD9" w:rsidP="00363CD9">
      <w:pPr>
        <w:pStyle w:val="2"/>
        <w:numPr>
          <w:ilvl w:val="0"/>
          <w:numId w:val="0"/>
        </w:numPr>
        <w:ind w:left="567"/>
      </w:pPr>
      <w:proofErr w:type="spellStart"/>
      <w:proofErr w:type="gramStart"/>
      <w:r w:rsidRPr="00CD0F14">
        <w:t>vm.updateUser</w:t>
      </w:r>
      <w:proofErr w:type="spellEnd"/>
      <w:proofErr w:type="gramEnd"/>
      <w:r w:rsidRPr="00CD0F14">
        <w:t>(</w:t>
      </w:r>
      <w:proofErr w:type="spellStart"/>
      <w:r w:rsidRPr="00CD0F14">
        <w:t>user</w:t>
      </w:r>
      <w:proofErr w:type="spellEnd"/>
      <w:r w:rsidRPr="00CD0F14">
        <w:t xml:space="preserve">, </w:t>
      </w:r>
      <w:proofErr w:type="spellStart"/>
      <w:r w:rsidRPr="00CD0F14">
        <w:t>about</w:t>
      </w:r>
      <w:proofErr w:type="spellEnd"/>
      <w:r w:rsidRPr="00CD0F14">
        <w:t>)</w:t>
      </w:r>
    </w:p>
    <w:p w14:paraId="6EA7D075" w14:textId="77777777" w:rsidR="00363CD9" w:rsidRDefault="00363CD9" w:rsidP="00363CD9">
      <w:pPr>
        <w:pStyle w:val="2"/>
        <w:numPr>
          <w:ilvl w:val="0"/>
          <w:numId w:val="0"/>
        </w:numPr>
        <w:ind w:left="567"/>
      </w:pPr>
    </w:p>
    <w:p w14:paraId="36F50C0B" w14:textId="77777777" w:rsidR="00363CD9" w:rsidRDefault="00363CD9" w:rsidP="00363CD9">
      <w:pPr>
        <w:pStyle w:val="2"/>
        <w:numPr>
          <w:ilvl w:val="1"/>
          <w:numId w:val="5"/>
        </w:numPr>
      </w:pPr>
      <w:r w:rsidRPr="00E11080">
        <w:t>Как передать значение простого т</w:t>
      </w:r>
      <w:r>
        <w:t>ипа с использованием навигации?</w:t>
      </w:r>
    </w:p>
    <w:p w14:paraId="71DBDF6E" w14:textId="77777777" w:rsidR="00363CD9" w:rsidRPr="00CD0F14" w:rsidRDefault="00363CD9" w:rsidP="00363CD9">
      <w:pPr>
        <w:pStyle w:val="2"/>
        <w:numPr>
          <w:ilvl w:val="0"/>
          <w:numId w:val="0"/>
        </w:numPr>
        <w:ind w:left="567"/>
      </w:pPr>
      <w:r>
        <w:t>Добавить аргумент, добавить в параметры экрана метод, принимающий этот аргумент и функцию (с параметром) и этот аргументом</w:t>
      </w:r>
    </w:p>
    <w:p w14:paraId="1B176C35" w14:textId="77777777" w:rsidR="00363CD9" w:rsidRDefault="00363CD9" w:rsidP="00363CD9">
      <w:pPr>
        <w:pStyle w:val="2"/>
        <w:numPr>
          <w:ilvl w:val="0"/>
          <w:numId w:val="0"/>
        </w:numPr>
        <w:ind w:left="567"/>
      </w:pPr>
    </w:p>
    <w:p w14:paraId="6C9F00CC" w14:textId="77777777" w:rsidR="00363CD9" w:rsidRDefault="00363CD9" w:rsidP="00363CD9">
      <w:pPr>
        <w:pStyle w:val="2"/>
        <w:numPr>
          <w:ilvl w:val="1"/>
          <w:numId w:val="5"/>
        </w:numPr>
      </w:pPr>
      <w:r w:rsidRPr="00E11080">
        <w:t>Как передать объект с использованием навигации?</w:t>
      </w:r>
    </w:p>
    <w:p w14:paraId="2AEE8041" w14:textId="77777777" w:rsidR="00363CD9" w:rsidRDefault="00363CD9" w:rsidP="00363CD9">
      <w:pPr>
        <w:pStyle w:val="2"/>
        <w:numPr>
          <w:ilvl w:val="0"/>
          <w:numId w:val="0"/>
        </w:numPr>
        <w:ind w:left="567"/>
      </w:pPr>
      <w:r w:rsidRPr="00F170B3">
        <w:t xml:space="preserve">При навигации создаётся </w:t>
      </w:r>
      <w:proofErr w:type="spellStart"/>
      <w:r w:rsidRPr="00F170B3">
        <w:t>Bundle</w:t>
      </w:r>
      <w:proofErr w:type="spellEnd"/>
      <w:r w:rsidRPr="00F170B3">
        <w:t xml:space="preserve"> с данными и передаётся в метод </w:t>
      </w:r>
      <w:proofErr w:type="spellStart"/>
      <w:proofErr w:type="gramStart"/>
      <w:r w:rsidRPr="00F170B3">
        <w:t>navigate</w:t>
      </w:r>
      <w:proofErr w:type="spellEnd"/>
      <w:r w:rsidRPr="00F170B3">
        <w:t>(</w:t>
      </w:r>
      <w:proofErr w:type="gramEnd"/>
      <w:r w:rsidRPr="00F170B3">
        <w:t xml:space="preserve">) вместе с ID </w:t>
      </w:r>
      <w:proofErr w:type="spellStart"/>
      <w:r w:rsidRPr="00F170B3">
        <w:t>destination</w:t>
      </w:r>
      <w:proofErr w:type="spellEnd"/>
      <w:r w:rsidRPr="00F170B3">
        <w:t xml:space="preserve">. В получателе данных можно использовать метод </w:t>
      </w:r>
      <w:proofErr w:type="spellStart"/>
      <w:proofErr w:type="gramStart"/>
      <w:r w:rsidRPr="00F170B3">
        <w:t>getArguments</w:t>
      </w:r>
      <w:proofErr w:type="spellEnd"/>
      <w:r w:rsidRPr="00F170B3">
        <w:t>(</w:t>
      </w:r>
      <w:proofErr w:type="gramEnd"/>
      <w:r w:rsidRPr="00F170B3">
        <w:t xml:space="preserve">) для извлечения данных из </w:t>
      </w:r>
      <w:proofErr w:type="spellStart"/>
      <w:r w:rsidRPr="00F170B3">
        <w:t>Bundle</w:t>
      </w:r>
      <w:proofErr w:type="spellEnd"/>
      <w:r w:rsidRPr="00F170B3">
        <w:t>.</w:t>
      </w:r>
    </w:p>
    <w:p w14:paraId="1ABB180E" w14:textId="77777777" w:rsidR="00363CD9" w:rsidRDefault="00363CD9" w:rsidP="00363CD9">
      <w:pPr>
        <w:pStyle w:val="2"/>
        <w:numPr>
          <w:ilvl w:val="0"/>
          <w:numId w:val="0"/>
        </w:numPr>
        <w:ind w:left="567"/>
      </w:pPr>
    </w:p>
    <w:p w14:paraId="16968DC8" w14:textId="77777777" w:rsidR="00363CD9" w:rsidRDefault="00363CD9" w:rsidP="00363CD9">
      <w:pPr>
        <w:pStyle w:val="1"/>
        <w:numPr>
          <w:ilvl w:val="0"/>
          <w:numId w:val="5"/>
        </w:numPr>
      </w:pPr>
      <w:r>
        <w:t>Вывод</w:t>
      </w:r>
    </w:p>
    <w:p w14:paraId="28C9EA14" w14:textId="13D0DFCF" w:rsidR="00B2565C" w:rsidRDefault="00363CD9" w:rsidP="00363CD9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лабораторной работы создано приложение с использованием передачи данными между модулями.</w:t>
      </w:r>
    </w:p>
    <w:p w14:paraId="4F26BAA0" w14:textId="77777777" w:rsidR="00B2565C" w:rsidRDefault="00B2565C">
      <w:pPr>
        <w:rPr>
          <w:bCs/>
        </w:rPr>
      </w:pPr>
      <w:r>
        <w:rPr>
          <w:b/>
        </w:rPr>
        <w:br w:type="page"/>
      </w:r>
    </w:p>
    <w:p w14:paraId="540D8B86" w14:textId="11670A19" w:rsidR="00B2565C" w:rsidRPr="00824955" w:rsidRDefault="00B2565C" w:rsidP="00B2565C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№29</w:t>
      </w:r>
      <w:r>
        <w:br/>
      </w:r>
      <w:r w:rsidRPr="00B2565C">
        <w:t>Работа с API</w:t>
      </w:r>
    </w:p>
    <w:p w14:paraId="26AE7B9B" w14:textId="77777777" w:rsidR="00B2565C" w:rsidRDefault="00B2565C" w:rsidP="00B2565C">
      <w:pPr>
        <w:pStyle w:val="1"/>
        <w:numPr>
          <w:ilvl w:val="0"/>
          <w:numId w:val="33"/>
        </w:numPr>
      </w:pPr>
      <w:r>
        <w:t>Цель работы</w:t>
      </w:r>
    </w:p>
    <w:p w14:paraId="0EC8C0AE" w14:textId="79736C39" w:rsidR="00B2565C" w:rsidRPr="005E3467" w:rsidRDefault="00B2565C" w:rsidP="00B2565C">
      <w:pPr>
        <w:pStyle w:val="2"/>
        <w:numPr>
          <w:ilvl w:val="1"/>
          <w:numId w:val="5"/>
        </w:numPr>
        <w:rPr>
          <w:b/>
          <w:bCs/>
        </w:rPr>
      </w:pPr>
      <w:r>
        <w:rPr>
          <w:rFonts w:ascii="TimesNewRomanPSMT" w:hAnsi="TimesNewRomanPSMT"/>
          <w:color w:val="000000"/>
        </w:rPr>
        <w:t xml:space="preserve">Изучить процесс работы с API в приложениях </w:t>
      </w:r>
      <w:proofErr w:type="spellStart"/>
      <w:r>
        <w:rPr>
          <w:rFonts w:ascii="TimesNewRomanPSMT" w:hAnsi="TimesNewRomanPSMT"/>
          <w:color w:val="000000"/>
        </w:rPr>
        <w:t>Android</w:t>
      </w:r>
      <w:proofErr w:type="spellEnd"/>
      <w:r>
        <w:rPr>
          <w:rFonts w:ascii="TimesNewRomanPSMT" w:hAnsi="TimesNewRomanPSMT"/>
          <w:color w:val="000000"/>
        </w:rPr>
        <w:t>.</w:t>
      </w:r>
    </w:p>
    <w:p w14:paraId="46947EBF" w14:textId="77777777" w:rsidR="00B2565C" w:rsidRPr="00003A37" w:rsidRDefault="00B2565C" w:rsidP="00B2565C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49CF2D51" w14:textId="77777777" w:rsidR="00B2565C" w:rsidRDefault="00B2565C" w:rsidP="00B2565C">
      <w:pPr>
        <w:pStyle w:val="1"/>
        <w:numPr>
          <w:ilvl w:val="0"/>
          <w:numId w:val="5"/>
        </w:numPr>
      </w:pPr>
      <w:r>
        <w:t>Контрольные вопросы</w:t>
      </w:r>
    </w:p>
    <w:p w14:paraId="7BAF6AD9" w14:textId="26851116" w:rsidR="00496FDA" w:rsidRDefault="00496FDA" w:rsidP="00496FDA">
      <w:pPr>
        <w:pStyle w:val="2"/>
        <w:ind w:left="567" w:firstLine="0"/>
      </w:pPr>
      <w:r>
        <w:t>Что такое REST?</w:t>
      </w:r>
    </w:p>
    <w:p w14:paraId="59ED2D84" w14:textId="50BC8738" w:rsidR="00073EC9" w:rsidRPr="00073EC9" w:rsidRDefault="00073EC9" w:rsidP="00073EC9">
      <w:pPr>
        <w:pStyle w:val="2"/>
        <w:numPr>
          <w:ilvl w:val="0"/>
          <w:numId w:val="0"/>
        </w:numPr>
        <w:ind w:left="567"/>
      </w:pPr>
      <w:r>
        <w:t xml:space="preserve">Архитектурный стиль проектирования </w:t>
      </w:r>
      <w:r>
        <w:rPr>
          <w:lang w:val="en-US"/>
        </w:rPr>
        <w:t>API</w:t>
      </w:r>
      <w:r>
        <w:t>.</w:t>
      </w:r>
    </w:p>
    <w:p w14:paraId="4EEFABBB" w14:textId="77777777" w:rsidR="00073EC9" w:rsidRDefault="00073EC9" w:rsidP="00073EC9">
      <w:pPr>
        <w:pStyle w:val="2"/>
        <w:numPr>
          <w:ilvl w:val="0"/>
          <w:numId w:val="0"/>
        </w:numPr>
        <w:ind w:left="567"/>
      </w:pPr>
    </w:p>
    <w:p w14:paraId="13A30B62" w14:textId="6B9C5252" w:rsidR="00496FDA" w:rsidRDefault="00496FDA" w:rsidP="00496FDA">
      <w:pPr>
        <w:pStyle w:val="2"/>
        <w:ind w:left="567" w:firstLine="0"/>
      </w:pPr>
      <w:r>
        <w:t>Какие методы являются стандартными для REST?</w:t>
      </w:r>
    </w:p>
    <w:p w14:paraId="670F11F7" w14:textId="70781C19" w:rsidR="00073EC9" w:rsidRDefault="00073EC9" w:rsidP="00073EC9">
      <w:pPr>
        <w:pStyle w:val="2"/>
        <w:numPr>
          <w:ilvl w:val="0"/>
          <w:numId w:val="0"/>
        </w:numPr>
        <w:ind w:left="567"/>
      </w:pPr>
      <w:r>
        <w:t xml:space="preserve">Включает в себя создание методов </w:t>
      </w:r>
      <w:r>
        <w:rPr>
          <w:lang w:val="en-US"/>
        </w:rPr>
        <w:t>Get</w:t>
      </w:r>
      <w:r w:rsidRPr="00073EC9">
        <w:t xml:space="preserve">, </w:t>
      </w:r>
      <w:r>
        <w:rPr>
          <w:lang w:val="en-US"/>
        </w:rPr>
        <w:t>Put</w:t>
      </w:r>
      <w:r w:rsidRPr="00073EC9">
        <w:t xml:space="preserve">, </w:t>
      </w:r>
      <w:r>
        <w:rPr>
          <w:lang w:val="en-US"/>
        </w:rPr>
        <w:t>Post</w:t>
      </w:r>
      <w:r w:rsidRPr="00073EC9">
        <w:t xml:space="preserve">, </w:t>
      </w:r>
      <w:r>
        <w:rPr>
          <w:lang w:val="en-US"/>
        </w:rPr>
        <w:t>Patch</w:t>
      </w:r>
      <w:r w:rsidRPr="00073EC9">
        <w:t xml:space="preserve">, </w:t>
      </w:r>
      <w:r>
        <w:rPr>
          <w:lang w:val="en-US"/>
        </w:rPr>
        <w:t>Delete</w:t>
      </w:r>
    </w:p>
    <w:p w14:paraId="088CFA7F" w14:textId="7CB27193" w:rsidR="00073EC9" w:rsidRDefault="00073EC9" w:rsidP="00073EC9">
      <w:pPr>
        <w:pStyle w:val="2"/>
        <w:numPr>
          <w:ilvl w:val="0"/>
          <w:numId w:val="0"/>
        </w:numPr>
      </w:pPr>
    </w:p>
    <w:p w14:paraId="70F86E83" w14:textId="77777777" w:rsidR="00496FDA" w:rsidRDefault="00496FDA" w:rsidP="00496FDA">
      <w:pPr>
        <w:pStyle w:val="2"/>
        <w:ind w:left="567" w:firstLine="0"/>
      </w:pPr>
      <w:r>
        <w:t>Какой формат может быть у данных, возвращаемых при</w:t>
      </w:r>
    </w:p>
    <w:p w14:paraId="05B49579" w14:textId="09737EF5" w:rsidR="00496FDA" w:rsidRDefault="00073EC9" w:rsidP="00073EC9">
      <w:pPr>
        <w:pStyle w:val="2"/>
        <w:numPr>
          <w:ilvl w:val="0"/>
          <w:numId w:val="0"/>
        </w:numPr>
        <w:ind w:left="567"/>
      </w:pPr>
      <w:r>
        <w:rPr>
          <w:rFonts w:ascii="TimesNewRomanPSMT" w:hAnsi="TimesNewRomanPSMT"/>
          <w:color w:val="000000"/>
        </w:rPr>
        <w:t>использ</w:t>
      </w:r>
      <w:r w:rsidR="00496FDA">
        <w:t>овании REST?</w:t>
      </w:r>
    </w:p>
    <w:p w14:paraId="2EDA42FD" w14:textId="2FB0FD76" w:rsidR="00073EC9" w:rsidRPr="00073EC9" w:rsidRDefault="00073EC9" w:rsidP="00073EC9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</w:t>
      </w:r>
      <w:r>
        <w:t xml:space="preserve">и </w:t>
      </w:r>
      <w:r>
        <w:rPr>
          <w:lang w:val="en-US"/>
        </w:rPr>
        <w:t>Xml</w:t>
      </w:r>
    </w:p>
    <w:p w14:paraId="37B3D631" w14:textId="77777777" w:rsidR="00073EC9" w:rsidRDefault="00073EC9" w:rsidP="00073EC9">
      <w:pPr>
        <w:pStyle w:val="2"/>
        <w:numPr>
          <w:ilvl w:val="0"/>
          <w:numId w:val="0"/>
        </w:numPr>
        <w:ind w:left="567"/>
      </w:pPr>
    </w:p>
    <w:p w14:paraId="7BD6FC6C" w14:textId="33F85DDA" w:rsidR="00496FDA" w:rsidRDefault="00496FDA" w:rsidP="00496FDA">
      <w:pPr>
        <w:pStyle w:val="2"/>
        <w:ind w:left="567" w:firstLine="0"/>
      </w:pPr>
      <w:r>
        <w:t>Для чего используется библиотека retrofit2?</w:t>
      </w:r>
    </w:p>
    <w:p w14:paraId="5A3540B2" w14:textId="17D00129" w:rsidR="00073EC9" w:rsidRPr="00073EC9" w:rsidRDefault="00073EC9" w:rsidP="00073EC9">
      <w:pPr>
        <w:pStyle w:val="2"/>
        <w:numPr>
          <w:ilvl w:val="0"/>
          <w:numId w:val="0"/>
        </w:numPr>
        <w:ind w:left="567"/>
      </w:pPr>
      <w:r>
        <w:t>П</w:t>
      </w:r>
      <w:r w:rsidRPr="00073EC9">
        <w:t>озволяет описать API в виде интерфейса, а сама генерирует код для отправки HTTP-запросов.</w:t>
      </w:r>
    </w:p>
    <w:p w14:paraId="2DA49771" w14:textId="77777777" w:rsidR="00073EC9" w:rsidRDefault="00073EC9" w:rsidP="00073EC9">
      <w:pPr>
        <w:pStyle w:val="2"/>
        <w:numPr>
          <w:ilvl w:val="0"/>
          <w:numId w:val="0"/>
        </w:numPr>
        <w:ind w:left="567"/>
      </w:pPr>
    </w:p>
    <w:p w14:paraId="5A624A54" w14:textId="5EB527F3" w:rsidR="00B2565C" w:rsidRDefault="00496FDA" w:rsidP="00073EC9">
      <w:pPr>
        <w:pStyle w:val="2"/>
      </w:pPr>
      <w:r>
        <w:t xml:space="preserve">Как в манифесте </w:t>
      </w:r>
      <w:proofErr w:type="spellStart"/>
      <w:r>
        <w:t>Android</w:t>
      </w:r>
      <w:proofErr w:type="spellEnd"/>
      <w:r>
        <w:t xml:space="preserve"> разрешить использование сети интернет?</w:t>
      </w:r>
    </w:p>
    <w:p w14:paraId="66CA7E06" w14:textId="48EA3330" w:rsidR="00B51492" w:rsidRPr="00701B7F" w:rsidRDefault="00B51492" w:rsidP="00B51492">
      <w:pPr>
        <w:pStyle w:val="2"/>
        <w:numPr>
          <w:ilvl w:val="0"/>
          <w:numId w:val="0"/>
        </w:numPr>
        <w:ind w:left="567"/>
        <w:rPr>
          <w:color w:val="000000" w:themeColor="text1"/>
          <w:lang w:val="en-US"/>
        </w:rPr>
      </w:pPr>
      <w:r w:rsidRPr="00701B7F">
        <w:rPr>
          <w:rFonts w:ascii="Courier New" w:hAnsi="Courier New" w:cs="Courier New"/>
          <w:color w:val="000000" w:themeColor="text1"/>
          <w:spacing w:val="3"/>
          <w:sz w:val="21"/>
          <w:szCs w:val="21"/>
          <w:shd w:val="clear" w:color="auto" w:fill="FCFCFC"/>
          <w:lang w:val="en-US"/>
        </w:rPr>
        <w:t>&lt;</w:t>
      </w:r>
      <w:r w:rsidRPr="00701B7F">
        <w:rPr>
          <w:rStyle w:val="hljs-name"/>
          <w:rFonts w:ascii="Courier New" w:hAnsi="Courier New" w:cs="Courier New"/>
          <w:color w:val="000000" w:themeColor="text1"/>
          <w:spacing w:val="3"/>
          <w:sz w:val="21"/>
          <w:szCs w:val="21"/>
          <w:shd w:val="clear" w:color="auto" w:fill="FCFCFC"/>
          <w:lang w:val="en-US"/>
        </w:rPr>
        <w:t>uses-permission</w:t>
      </w:r>
      <w:r w:rsidRPr="00701B7F">
        <w:rPr>
          <w:rFonts w:ascii="Courier New" w:hAnsi="Courier New" w:cs="Courier New"/>
          <w:color w:val="000000" w:themeColor="text1"/>
          <w:spacing w:val="3"/>
          <w:sz w:val="21"/>
          <w:szCs w:val="21"/>
          <w:shd w:val="clear" w:color="auto" w:fill="FCFCFC"/>
          <w:lang w:val="en-US"/>
        </w:rPr>
        <w:t xml:space="preserve"> </w:t>
      </w:r>
      <w:proofErr w:type="spellStart"/>
      <w:r w:rsidRPr="00701B7F">
        <w:rPr>
          <w:rStyle w:val="hljs-attr"/>
          <w:rFonts w:ascii="Courier New" w:hAnsi="Courier New" w:cs="Courier New"/>
          <w:color w:val="000000" w:themeColor="text1"/>
          <w:spacing w:val="3"/>
          <w:sz w:val="21"/>
          <w:szCs w:val="21"/>
          <w:shd w:val="clear" w:color="auto" w:fill="FCFCFC"/>
          <w:lang w:val="en-US"/>
        </w:rPr>
        <w:t>android:name</w:t>
      </w:r>
      <w:proofErr w:type="spellEnd"/>
      <w:r w:rsidRPr="00701B7F">
        <w:rPr>
          <w:rFonts w:ascii="Courier New" w:hAnsi="Courier New" w:cs="Courier New"/>
          <w:color w:val="000000" w:themeColor="text1"/>
          <w:spacing w:val="3"/>
          <w:sz w:val="21"/>
          <w:szCs w:val="21"/>
          <w:shd w:val="clear" w:color="auto" w:fill="FCFCFC"/>
          <w:lang w:val="en-US"/>
        </w:rPr>
        <w:t>=</w:t>
      </w:r>
      <w:r w:rsidRPr="00701B7F">
        <w:rPr>
          <w:rStyle w:val="hljs-string"/>
          <w:rFonts w:ascii="Courier New" w:hAnsi="Courier New" w:cs="Courier New"/>
          <w:color w:val="000000" w:themeColor="text1"/>
          <w:spacing w:val="3"/>
          <w:sz w:val="21"/>
          <w:szCs w:val="21"/>
          <w:shd w:val="clear" w:color="auto" w:fill="FCFCFC"/>
          <w:lang w:val="en-US"/>
        </w:rPr>
        <w:t>"</w:t>
      </w:r>
      <w:proofErr w:type="spellStart"/>
      <w:proofErr w:type="gramStart"/>
      <w:r w:rsidRPr="00701B7F">
        <w:rPr>
          <w:rStyle w:val="hljs-string"/>
          <w:rFonts w:ascii="Courier New" w:hAnsi="Courier New" w:cs="Courier New"/>
          <w:color w:val="000000" w:themeColor="text1"/>
          <w:spacing w:val="3"/>
          <w:sz w:val="21"/>
          <w:szCs w:val="21"/>
          <w:shd w:val="clear" w:color="auto" w:fill="FCFCFC"/>
          <w:lang w:val="en-US"/>
        </w:rPr>
        <w:t>android.permission</w:t>
      </w:r>
      <w:proofErr w:type="gramEnd"/>
      <w:r w:rsidRPr="00701B7F">
        <w:rPr>
          <w:rStyle w:val="hljs-string"/>
          <w:rFonts w:ascii="Courier New" w:hAnsi="Courier New" w:cs="Courier New"/>
          <w:color w:val="000000" w:themeColor="text1"/>
          <w:spacing w:val="3"/>
          <w:sz w:val="21"/>
          <w:szCs w:val="21"/>
          <w:shd w:val="clear" w:color="auto" w:fill="FCFCFC"/>
          <w:lang w:val="en-US"/>
        </w:rPr>
        <w:t>.INTERNET</w:t>
      </w:r>
      <w:proofErr w:type="spellEnd"/>
      <w:r w:rsidRPr="00701B7F">
        <w:rPr>
          <w:rStyle w:val="hljs-string"/>
          <w:rFonts w:ascii="Courier New" w:hAnsi="Courier New" w:cs="Courier New"/>
          <w:color w:val="000000" w:themeColor="text1"/>
          <w:spacing w:val="3"/>
          <w:sz w:val="21"/>
          <w:szCs w:val="21"/>
          <w:shd w:val="clear" w:color="auto" w:fill="FCFCFC"/>
          <w:lang w:val="en-US"/>
        </w:rPr>
        <w:t>"</w:t>
      </w:r>
      <w:r w:rsidRPr="00701B7F">
        <w:rPr>
          <w:rFonts w:ascii="Courier New" w:hAnsi="Courier New" w:cs="Courier New"/>
          <w:color w:val="000000" w:themeColor="text1"/>
          <w:spacing w:val="3"/>
          <w:sz w:val="21"/>
          <w:szCs w:val="21"/>
          <w:shd w:val="clear" w:color="auto" w:fill="FCFCFC"/>
          <w:lang w:val="en-US"/>
        </w:rPr>
        <w:t>/&gt;</w:t>
      </w:r>
    </w:p>
    <w:p w14:paraId="64072C41" w14:textId="40AC6520" w:rsidR="00073EC9" w:rsidRPr="00B51492" w:rsidRDefault="00073EC9" w:rsidP="00073EC9">
      <w:pPr>
        <w:pStyle w:val="2"/>
        <w:numPr>
          <w:ilvl w:val="0"/>
          <w:numId w:val="0"/>
        </w:numPr>
        <w:rPr>
          <w:lang w:val="en-US"/>
        </w:rPr>
      </w:pPr>
    </w:p>
    <w:p w14:paraId="07CA4C5D" w14:textId="77777777" w:rsidR="00B2565C" w:rsidRDefault="00B2565C" w:rsidP="00B2565C">
      <w:pPr>
        <w:pStyle w:val="1"/>
        <w:numPr>
          <w:ilvl w:val="0"/>
          <w:numId w:val="5"/>
        </w:numPr>
      </w:pPr>
      <w:r>
        <w:t>Вывод</w:t>
      </w:r>
    </w:p>
    <w:p w14:paraId="76E04913" w14:textId="1A57E320" w:rsidR="00321270" w:rsidRDefault="00B2565C" w:rsidP="00B2565C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лабораторной работы создано приложение</w:t>
      </w:r>
      <w:r w:rsidR="00B310F8" w:rsidRPr="00B310F8">
        <w:rPr>
          <w:b w:val="0"/>
        </w:rPr>
        <w:t xml:space="preserve"> </w:t>
      </w:r>
      <w:r w:rsidR="00B310F8">
        <w:rPr>
          <w:b w:val="0"/>
          <w:lang w:val="en-US"/>
        </w:rPr>
        <w:t>Android</w:t>
      </w:r>
      <w:r>
        <w:rPr>
          <w:b w:val="0"/>
        </w:rPr>
        <w:t xml:space="preserve"> с использованием </w:t>
      </w:r>
      <w:r w:rsidR="00B310F8">
        <w:rPr>
          <w:b w:val="0"/>
          <w:lang w:val="en-US"/>
        </w:rPr>
        <w:t>API</w:t>
      </w:r>
      <w:r>
        <w:rPr>
          <w:b w:val="0"/>
        </w:rPr>
        <w:t>.</w:t>
      </w:r>
    </w:p>
    <w:p w14:paraId="38B10D41" w14:textId="77777777" w:rsidR="00321270" w:rsidRDefault="00321270">
      <w:pPr>
        <w:rPr>
          <w:bCs/>
        </w:rPr>
      </w:pPr>
      <w:r>
        <w:rPr>
          <w:b/>
        </w:rPr>
        <w:br w:type="page"/>
      </w:r>
    </w:p>
    <w:p w14:paraId="7B564D27" w14:textId="1560F8AC" w:rsidR="00321270" w:rsidRPr="00824955" w:rsidRDefault="00321270" w:rsidP="00321270">
      <w:pPr>
        <w:pStyle w:val="10"/>
        <w:tabs>
          <w:tab w:val="clear" w:pos="709"/>
        </w:tabs>
        <w:ind w:firstLine="708"/>
      </w:pPr>
      <w:r>
        <w:lastRenderedPageBreak/>
        <w:t>Лабораторная работа №30</w:t>
      </w:r>
      <w:r>
        <w:br/>
      </w:r>
      <w:r w:rsidR="00F64B6D">
        <w:t>Тестирование и оптимизация мобильного приложения</w:t>
      </w:r>
    </w:p>
    <w:p w14:paraId="38DAC981" w14:textId="77777777" w:rsidR="00321270" w:rsidRDefault="00321270" w:rsidP="00321270">
      <w:pPr>
        <w:pStyle w:val="1"/>
        <w:numPr>
          <w:ilvl w:val="0"/>
          <w:numId w:val="34"/>
        </w:numPr>
      </w:pPr>
      <w:r>
        <w:t>Цель работы</w:t>
      </w:r>
    </w:p>
    <w:p w14:paraId="3C7128EA" w14:textId="3221BA38" w:rsidR="00321270" w:rsidRPr="005E3467" w:rsidRDefault="00321270" w:rsidP="00321270">
      <w:pPr>
        <w:pStyle w:val="2"/>
        <w:numPr>
          <w:ilvl w:val="1"/>
          <w:numId w:val="5"/>
        </w:numPr>
        <w:rPr>
          <w:b/>
          <w:bCs/>
        </w:rPr>
      </w:pPr>
      <w:r w:rsidRPr="00321270">
        <w:rPr>
          <w:rFonts w:ascii="TimesNewRomanPS-BoldMT" w:hAnsi="TimesNewRomanPS-BoldMT"/>
          <w:bCs/>
          <w:color w:val="000000"/>
          <w:sz w:val="30"/>
          <w:szCs w:val="30"/>
        </w:rPr>
        <w:t>Тестирование и оптимизация мобильного приложения</w:t>
      </w:r>
      <w:r>
        <w:rPr>
          <w:rFonts w:ascii="TimesNewRomanPSMT" w:hAnsi="TimesNewRomanPSMT"/>
          <w:color w:val="000000"/>
        </w:rPr>
        <w:t>.</w:t>
      </w:r>
    </w:p>
    <w:p w14:paraId="5C3B64AF" w14:textId="77777777" w:rsidR="00321270" w:rsidRPr="00003A37" w:rsidRDefault="00321270" w:rsidP="00321270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6D9278F2" w14:textId="77777777" w:rsidR="00321270" w:rsidRDefault="00321270" w:rsidP="00321270">
      <w:pPr>
        <w:pStyle w:val="1"/>
        <w:numPr>
          <w:ilvl w:val="0"/>
          <w:numId w:val="5"/>
        </w:numPr>
      </w:pPr>
      <w:r>
        <w:t>Контрольные вопросы</w:t>
      </w:r>
    </w:p>
    <w:p w14:paraId="4CC54A94" w14:textId="7C152159" w:rsidR="00B71608" w:rsidRDefault="00B71608" w:rsidP="00B71608">
      <w:pPr>
        <w:pStyle w:val="2"/>
      </w:pPr>
      <w:r>
        <w:t>Что такое модульное тестирование?</w:t>
      </w:r>
    </w:p>
    <w:p w14:paraId="51AD5B67" w14:textId="06EA9492" w:rsidR="00B71608" w:rsidRDefault="00B71608" w:rsidP="00B71608">
      <w:pPr>
        <w:pStyle w:val="2"/>
        <w:numPr>
          <w:ilvl w:val="0"/>
          <w:numId w:val="0"/>
        </w:numPr>
        <w:ind w:left="567"/>
      </w:pPr>
      <w:r>
        <w:rPr>
          <w:rStyle w:val="markdown-word"/>
        </w:rPr>
        <w:t>Это тип тестирования программного обеспечения, при котором проверяются отдельные модули или компоненты кода</w:t>
      </w:r>
    </w:p>
    <w:p w14:paraId="08C998CB" w14:textId="77777777" w:rsidR="00B71608" w:rsidRDefault="00B71608" w:rsidP="00B71608">
      <w:pPr>
        <w:pStyle w:val="2"/>
        <w:numPr>
          <w:ilvl w:val="0"/>
          <w:numId w:val="0"/>
        </w:numPr>
        <w:ind w:left="567"/>
      </w:pPr>
    </w:p>
    <w:p w14:paraId="47CAE329" w14:textId="38F756A0" w:rsidR="00B71608" w:rsidRDefault="00B71608" w:rsidP="00B71608">
      <w:pPr>
        <w:pStyle w:val="2"/>
      </w:pPr>
      <w:r>
        <w:t>В какой папке проекта хранятся модульные тесты?</w:t>
      </w:r>
    </w:p>
    <w:p w14:paraId="69C0CE80" w14:textId="0F9D502F" w:rsidR="00B71608" w:rsidRPr="00F81D5E" w:rsidRDefault="00F81D5E" w:rsidP="00F81D5E">
      <w:pPr>
        <w:ind w:left="567"/>
        <w:rPr>
          <w:lang w:val="en-US"/>
        </w:rPr>
      </w:pPr>
      <w:r>
        <w:rPr>
          <w:lang w:val="en-US"/>
        </w:rPr>
        <w:t>tests (test)</w:t>
      </w:r>
    </w:p>
    <w:p w14:paraId="03C2F86B" w14:textId="77777777" w:rsidR="00B71608" w:rsidRDefault="00B71608" w:rsidP="00B71608">
      <w:pPr>
        <w:pStyle w:val="2"/>
        <w:numPr>
          <w:ilvl w:val="0"/>
          <w:numId w:val="0"/>
        </w:numPr>
        <w:ind w:left="567"/>
      </w:pPr>
    </w:p>
    <w:p w14:paraId="4D797C1A" w14:textId="52E16A3F" w:rsidR="00B71608" w:rsidRDefault="00B71608" w:rsidP="00B71608">
      <w:pPr>
        <w:pStyle w:val="2"/>
      </w:pPr>
      <w:r>
        <w:t>Как добавить точку останова в приложение?</w:t>
      </w:r>
    </w:p>
    <w:p w14:paraId="3ADAEF25" w14:textId="10001EAA" w:rsidR="00B71608" w:rsidRDefault="00697A8A" w:rsidP="00697A8A">
      <w:pPr>
        <w:pStyle w:val="2"/>
        <w:numPr>
          <w:ilvl w:val="0"/>
          <w:numId w:val="0"/>
        </w:numPr>
        <w:ind w:left="567"/>
      </w:pPr>
      <w:r>
        <w:rPr>
          <w:rStyle w:val="markdown-word"/>
        </w:rPr>
        <w:t xml:space="preserve">Щёлкните левой кнопкой мыши в </w:t>
      </w:r>
      <w:r w:rsidRPr="00697A8A">
        <w:rPr>
          <w:rStyle w:val="markdown-word"/>
          <w:bCs/>
        </w:rPr>
        <w:t>левой вертикальной полосе</w:t>
      </w:r>
    </w:p>
    <w:p w14:paraId="4CF3B848" w14:textId="77777777" w:rsidR="00B71608" w:rsidRDefault="00B71608" w:rsidP="00B71608">
      <w:pPr>
        <w:pStyle w:val="2"/>
        <w:numPr>
          <w:ilvl w:val="0"/>
          <w:numId w:val="0"/>
        </w:numPr>
        <w:ind w:left="567"/>
      </w:pPr>
    </w:p>
    <w:p w14:paraId="52CDE1FE" w14:textId="3F2784B2" w:rsidR="00321270" w:rsidRDefault="00B71608" w:rsidP="00B71608">
      <w:pPr>
        <w:pStyle w:val="2"/>
      </w:pPr>
      <w:r>
        <w:t>Как запустить приложение в режиме отладки?</w:t>
      </w:r>
    </w:p>
    <w:p w14:paraId="5DE59DDF" w14:textId="6ED81009" w:rsidR="00B71608" w:rsidRPr="00697A8A" w:rsidRDefault="00697A8A" w:rsidP="00697A8A">
      <w:pPr>
        <w:ind w:left="567"/>
      </w:pPr>
      <w:r>
        <w:t xml:space="preserve">Нажать на жука или нажать </w:t>
      </w:r>
      <w:proofErr w:type="spellStart"/>
      <w:r>
        <w:rPr>
          <w:rStyle w:val="markdown-word"/>
        </w:rPr>
        <w:t>Shift</w:t>
      </w:r>
      <w:proofErr w:type="spellEnd"/>
      <w:r>
        <w:rPr>
          <w:rStyle w:val="markdown-word"/>
        </w:rPr>
        <w:t> + F9</w:t>
      </w:r>
    </w:p>
    <w:p w14:paraId="16CFDB94" w14:textId="77777777" w:rsidR="00B71608" w:rsidRPr="00B71608" w:rsidRDefault="00B71608" w:rsidP="00B71608">
      <w:pPr>
        <w:pStyle w:val="2"/>
        <w:numPr>
          <w:ilvl w:val="0"/>
          <w:numId w:val="0"/>
        </w:numPr>
        <w:ind w:left="567"/>
      </w:pPr>
    </w:p>
    <w:p w14:paraId="3F63A098" w14:textId="77777777" w:rsidR="00321270" w:rsidRDefault="00321270" w:rsidP="00321270">
      <w:pPr>
        <w:pStyle w:val="1"/>
        <w:numPr>
          <w:ilvl w:val="0"/>
          <w:numId w:val="5"/>
        </w:numPr>
      </w:pPr>
      <w:r>
        <w:t>Вывод</w:t>
      </w:r>
    </w:p>
    <w:p w14:paraId="6C14C075" w14:textId="024A1E8C" w:rsidR="00321270" w:rsidRDefault="00321270" w:rsidP="00321270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</w:t>
      </w:r>
      <w:r w:rsidR="00F64B6D">
        <w:rPr>
          <w:b w:val="0"/>
        </w:rPr>
        <w:t>протестировано и оптимизировано мобильное приложение</w:t>
      </w:r>
      <w:r>
        <w:rPr>
          <w:b w:val="0"/>
        </w:rPr>
        <w:t>.</w:t>
      </w:r>
    </w:p>
    <w:p w14:paraId="080B337F" w14:textId="77777777" w:rsidR="004729B8" w:rsidRPr="008C4581" w:rsidRDefault="004729B8" w:rsidP="008C4581">
      <w:pPr>
        <w:pStyle w:val="1"/>
        <w:numPr>
          <w:ilvl w:val="0"/>
          <w:numId w:val="0"/>
        </w:numPr>
        <w:rPr>
          <w:b w:val="0"/>
        </w:rPr>
      </w:pPr>
    </w:p>
    <w:sectPr w:rsidR="004729B8" w:rsidRPr="008C4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C2A0ECE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5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9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0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1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2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3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4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5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8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9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0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1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2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3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4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5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6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050"/>
    <w:rsid w:val="00003A37"/>
    <w:rsid w:val="00015565"/>
    <w:rsid w:val="00027C30"/>
    <w:rsid w:val="0003242E"/>
    <w:rsid w:val="0007207D"/>
    <w:rsid w:val="00073EC9"/>
    <w:rsid w:val="000D0DAE"/>
    <w:rsid w:val="000D6BDD"/>
    <w:rsid w:val="000D783A"/>
    <w:rsid w:val="000F3D44"/>
    <w:rsid w:val="00103757"/>
    <w:rsid w:val="00107303"/>
    <w:rsid w:val="0012491D"/>
    <w:rsid w:val="00133B88"/>
    <w:rsid w:val="0018259A"/>
    <w:rsid w:val="001974B9"/>
    <w:rsid w:val="001E32F3"/>
    <w:rsid w:val="001F073B"/>
    <w:rsid w:val="001F75A9"/>
    <w:rsid w:val="002071C2"/>
    <w:rsid w:val="00227D09"/>
    <w:rsid w:val="002309F1"/>
    <w:rsid w:val="00243AEB"/>
    <w:rsid w:val="0025646A"/>
    <w:rsid w:val="00271E47"/>
    <w:rsid w:val="00290817"/>
    <w:rsid w:val="002B0559"/>
    <w:rsid w:val="002D3866"/>
    <w:rsid w:val="00321270"/>
    <w:rsid w:val="00342050"/>
    <w:rsid w:val="0035201A"/>
    <w:rsid w:val="00363CD9"/>
    <w:rsid w:val="00372EF5"/>
    <w:rsid w:val="003A7E51"/>
    <w:rsid w:val="003B4A7C"/>
    <w:rsid w:val="003C58DB"/>
    <w:rsid w:val="003C7988"/>
    <w:rsid w:val="003F0C7E"/>
    <w:rsid w:val="003F31FC"/>
    <w:rsid w:val="004011D6"/>
    <w:rsid w:val="00410951"/>
    <w:rsid w:val="004217C6"/>
    <w:rsid w:val="00461231"/>
    <w:rsid w:val="004729B8"/>
    <w:rsid w:val="00476741"/>
    <w:rsid w:val="00496FDA"/>
    <w:rsid w:val="004A368A"/>
    <w:rsid w:val="004E6AC7"/>
    <w:rsid w:val="004F7AF4"/>
    <w:rsid w:val="005548F2"/>
    <w:rsid w:val="005646B3"/>
    <w:rsid w:val="00567F03"/>
    <w:rsid w:val="005B06A5"/>
    <w:rsid w:val="005C0BF2"/>
    <w:rsid w:val="005D2A14"/>
    <w:rsid w:val="005D63FD"/>
    <w:rsid w:val="005E152D"/>
    <w:rsid w:val="005E3467"/>
    <w:rsid w:val="006155AD"/>
    <w:rsid w:val="00624AC7"/>
    <w:rsid w:val="00634D09"/>
    <w:rsid w:val="00651ABA"/>
    <w:rsid w:val="00664062"/>
    <w:rsid w:val="00693BA2"/>
    <w:rsid w:val="00697A8A"/>
    <w:rsid w:val="006B0BB9"/>
    <w:rsid w:val="006E2B52"/>
    <w:rsid w:val="006E7194"/>
    <w:rsid w:val="006F2B5D"/>
    <w:rsid w:val="00701B7F"/>
    <w:rsid w:val="007061DD"/>
    <w:rsid w:val="00713A3D"/>
    <w:rsid w:val="00715E84"/>
    <w:rsid w:val="00750C44"/>
    <w:rsid w:val="00754DA1"/>
    <w:rsid w:val="007A46CB"/>
    <w:rsid w:val="007B69AC"/>
    <w:rsid w:val="007C6C0A"/>
    <w:rsid w:val="007E4358"/>
    <w:rsid w:val="00814860"/>
    <w:rsid w:val="00814C20"/>
    <w:rsid w:val="008153D6"/>
    <w:rsid w:val="00817C86"/>
    <w:rsid w:val="0085623F"/>
    <w:rsid w:val="00860AB2"/>
    <w:rsid w:val="00863226"/>
    <w:rsid w:val="00875CEE"/>
    <w:rsid w:val="00894EC0"/>
    <w:rsid w:val="00895467"/>
    <w:rsid w:val="008B409E"/>
    <w:rsid w:val="008C4581"/>
    <w:rsid w:val="00913AEF"/>
    <w:rsid w:val="00925158"/>
    <w:rsid w:val="00926BDF"/>
    <w:rsid w:val="00953824"/>
    <w:rsid w:val="00956D10"/>
    <w:rsid w:val="0095733B"/>
    <w:rsid w:val="00990ED7"/>
    <w:rsid w:val="00995F7F"/>
    <w:rsid w:val="009A534E"/>
    <w:rsid w:val="009E7AE6"/>
    <w:rsid w:val="00A11FD4"/>
    <w:rsid w:val="00A307D8"/>
    <w:rsid w:val="00A46AA4"/>
    <w:rsid w:val="00A47788"/>
    <w:rsid w:val="00A60FAF"/>
    <w:rsid w:val="00A7632F"/>
    <w:rsid w:val="00AD1632"/>
    <w:rsid w:val="00AD4A3B"/>
    <w:rsid w:val="00AD4DB4"/>
    <w:rsid w:val="00AE41BA"/>
    <w:rsid w:val="00B2565C"/>
    <w:rsid w:val="00B310F8"/>
    <w:rsid w:val="00B3376D"/>
    <w:rsid w:val="00B40196"/>
    <w:rsid w:val="00B50D40"/>
    <w:rsid w:val="00B51492"/>
    <w:rsid w:val="00B63360"/>
    <w:rsid w:val="00B66647"/>
    <w:rsid w:val="00B7130C"/>
    <w:rsid w:val="00B71608"/>
    <w:rsid w:val="00B824FE"/>
    <w:rsid w:val="00B83E3A"/>
    <w:rsid w:val="00B867BA"/>
    <w:rsid w:val="00BA624C"/>
    <w:rsid w:val="00BB28CA"/>
    <w:rsid w:val="00BC44C6"/>
    <w:rsid w:val="00BC5631"/>
    <w:rsid w:val="00BD7126"/>
    <w:rsid w:val="00BE226D"/>
    <w:rsid w:val="00C006BF"/>
    <w:rsid w:val="00C02FF4"/>
    <w:rsid w:val="00C123DB"/>
    <w:rsid w:val="00C21738"/>
    <w:rsid w:val="00C36260"/>
    <w:rsid w:val="00C37099"/>
    <w:rsid w:val="00C41D11"/>
    <w:rsid w:val="00C472E7"/>
    <w:rsid w:val="00C729C5"/>
    <w:rsid w:val="00C87715"/>
    <w:rsid w:val="00CA2585"/>
    <w:rsid w:val="00CB5679"/>
    <w:rsid w:val="00CB5F46"/>
    <w:rsid w:val="00CD0F14"/>
    <w:rsid w:val="00CD35C4"/>
    <w:rsid w:val="00CF0E87"/>
    <w:rsid w:val="00CF6B10"/>
    <w:rsid w:val="00D02B14"/>
    <w:rsid w:val="00D3492B"/>
    <w:rsid w:val="00D50D24"/>
    <w:rsid w:val="00D53970"/>
    <w:rsid w:val="00D6020D"/>
    <w:rsid w:val="00D63BB2"/>
    <w:rsid w:val="00D66C75"/>
    <w:rsid w:val="00D945E8"/>
    <w:rsid w:val="00DA71A2"/>
    <w:rsid w:val="00DD2877"/>
    <w:rsid w:val="00DE2094"/>
    <w:rsid w:val="00DE3D10"/>
    <w:rsid w:val="00E25EED"/>
    <w:rsid w:val="00E266D4"/>
    <w:rsid w:val="00E443C7"/>
    <w:rsid w:val="00E45731"/>
    <w:rsid w:val="00E46F96"/>
    <w:rsid w:val="00E65989"/>
    <w:rsid w:val="00E66856"/>
    <w:rsid w:val="00E75F5C"/>
    <w:rsid w:val="00EB7556"/>
    <w:rsid w:val="00ED277F"/>
    <w:rsid w:val="00ED3DFA"/>
    <w:rsid w:val="00EE187F"/>
    <w:rsid w:val="00F04D11"/>
    <w:rsid w:val="00F170B3"/>
    <w:rsid w:val="00F26594"/>
    <w:rsid w:val="00F53721"/>
    <w:rsid w:val="00F564A5"/>
    <w:rsid w:val="00F64B6D"/>
    <w:rsid w:val="00F81D5E"/>
    <w:rsid w:val="00F84643"/>
    <w:rsid w:val="00FA06DA"/>
    <w:rsid w:val="00FA56D7"/>
    <w:rsid w:val="00FC12F7"/>
    <w:rsid w:val="00FD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603048"/>
  <w15:chartTrackingRefBased/>
  <w15:docId w15:val="{5D7704EE-6F4A-4F06-A1D8-5D3D7228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2"/>
      </w:numPr>
      <w:spacing w:before="280" w:after="0" w:line="240" w:lineRule="auto"/>
      <w:jc w:val="both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2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342050"/>
    <w:pPr>
      <w:spacing w:after="0" w:line="240" w:lineRule="auto"/>
    </w:pPr>
  </w:style>
  <w:style w:type="character" w:styleId="af0">
    <w:name w:val="Strong"/>
    <w:basedOn w:val="a1"/>
    <w:uiPriority w:val="22"/>
    <w:qFormat/>
    <w:rsid w:val="004729B8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0D6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0D6BDD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ljs-title">
    <w:name w:val="hljs-title"/>
    <w:basedOn w:val="a1"/>
    <w:rsid w:val="00FD7ADE"/>
  </w:style>
  <w:style w:type="character" w:customStyle="1" w:styleId="hljs-type">
    <w:name w:val="hljs-type"/>
    <w:basedOn w:val="a1"/>
    <w:rsid w:val="00B3376D"/>
  </w:style>
  <w:style w:type="character" w:customStyle="1" w:styleId="hljs-variable">
    <w:name w:val="hljs-variable"/>
    <w:basedOn w:val="a1"/>
    <w:rsid w:val="00B3376D"/>
  </w:style>
  <w:style w:type="character" w:customStyle="1" w:styleId="hljs-operator">
    <w:name w:val="hljs-operator"/>
    <w:basedOn w:val="a1"/>
    <w:rsid w:val="00B3376D"/>
  </w:style>
  <w:style w:type="character" w:customStyle="1" w:styleId="hljs-string">
    <w:name w:val="hljs-string"/>
    <w:basedOn w:val="a1"/>
    <w:rsid w:val="00B3376D"/>
  </w:style>
  <w:style w:type="character" w:customStyle="1" w:styleId="hljs-literal">
    <w:name w:val="hljs-literal"/>
    <w:basedOn w:val="a1"/>
    <w:rsid w:val="00B3376D"/>
  </w:style>
  <w:style w:type="character" w:customStyle="1" w:styleId="hljs-keyword">
    <w:name w:val="hljs-keyword"/>
    <w:basedOn w:val="a1"/>
    <w:rsid w:val="002071C2"/>
  </w:style>
  <w:style w:type="character" w:customStyle="1" w:styleId="hljs-name">
    <w:name w:val="hljs-name"/>
    <w:basedOn w:val="a1"/>
    <w:rsid w:val="00B51492"/>
  </w:style>
  <w:style w:type="character" w:customStyle="1" w:styleId="hljs-attr">
    <w:name w:val="hljs-attr"/>
    <w:basedOn w:val="a1"/>
    <w:rsid w:val="00B51492"/>
  </w:style>
  <w:style w:type="character" w:customStyle="1" w:styleId="markdown-word">
    <w:name w:val="markdown-word"/>
    <w:basedOn w:val="a1"/>
    <w:rsid w:val="00B71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3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4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4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8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555C7-B664-4C7A-B85E-6F4886046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377</TotalTime>
  <Pages>35</Pages>
  <Words>4480</Words>
  <Characters>25542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116</cp:revision>
  <dcterms:created xsi:type="dcterms:W3CDTF">2026-01-17T08:42:00Z</dcterms:created>
  <dcterms:modified xsi:type="dcterms:W3CDTF">2026-06-16T13:01:00Z</dcterms:modified>
</cp:coreProperties>
</file>